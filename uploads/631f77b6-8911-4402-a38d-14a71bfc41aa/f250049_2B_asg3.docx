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ECF74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-60960</wp:posOffset>
                </wp:positionV>
                <wp:extent cx="1303020" cy="1833880"/>
                <wp:effectExtent l="0" t="0" r="11430" b="1397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3020" cy="1833880"/>
                          <a:chOff x="1493" y="2018"/>
                          <a:chExt cx="2052" cy="2888"/>
                        </a:xfrm>
                      </wpg:grpSpPr>
                      <wps:wsp>
                        <wps:cNvPr id="6" name="直角三角形 6"/>
                        <wps:cNvSpPr/>
                        <wps:spPr>
                          <a:xfrm>
                            <a:off x="3402" y="2023"/>
                            <a:ext cx="143" cy="567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7" name="直角三角形 7"/>
                        <wps:cNvSpPr/>
                        <wps:spPr>
                          <a:xfrm rot="-5400000">
                            <a:off x="1280" y="2231"/>
                            <a:ext cx="567" cy="142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9" name="矩形 9"/>
                        <wps:cNvSpPr/>
                        <wps:spPr>
                          <a:xfrm>
                            <a:off x="1638" y="2018"/>
                            <a:ext cx="1775" cy="2888"/>
                          </a:xfrm>
                          <a:prstGeom prst="rect">
                            <a:avLst/>
                          </a:prstGeom>
                          <a:solidFill>
                            <a:srgbClr val="01B68C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643" y="4793"/>
                            <a:ext cx="1770" cy="112"/>
                            <a:chOff x="1643" y="4793"/>
                            <a:chExt cx="1770" cy="112"/>
                          </a:xfrm>
                        </wpg:grpSpPr>
                        <wps:wsp>
                          <wps:cNvPr id="10" name="等腰三角形 10"/>
                          <wps:cNvSpPr/>
                          <wps:spPr>
                            <a:xfrm>
                              <a:off x="164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1" name="等腰三角形 11"/>
                          <wps:cNvSpPr/>
                          <wps:spPr>
                            <a:xfrm>
                              <a:off x="179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2" name="等腰三角形 12"/>
                          <wps:cNvSpPr/>
                          <wps:spPr>
                            <a:xfrm>
                              <a:off x="193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3" name="等腰三角形 13"/>
                          <wps:cNvSpPr/>
                          <wps:spPr>
                            <a:xfrm>
                              <a:off x="208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4" name="等腰三角形 14"/>
                          <wps:cNvSpPr/>
                          <wps:spPr>
                            <a:xfrm>
                              <a:off x="223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5" name="等腰三角形 15"/>
                          <wps:cNvSpPr/>
                          <wps:spPr>
                            <a:xfrm>
                              <a:off x="238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6" name="等腰三角形 16"/>
                          <wps:cNvSpPr/>
                          <wps:spPr>
                            <a:xfrm>
                              <a:off x="252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7" name="等腰三角形 17"/>
                          <wps:cNvSpPr/>
                          <wps:spPr>
                            <a:xfrm>
                              <a:off x="267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8" name="等腰三角形 18"/>
                          <wps:cNvSpPr/>
                          <wps:spPr>
                            <a:xfrm>
                              <a:off x="282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19" name="等腰三角形 19"/>
                          <wps:cNvSpPr/>
                          <wps:spPr>
                            <a:xfrm>
                              <a:off x="297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3" name="等腰三角形 23"/>
                          <wps:cNvSpPr/>
                          <wps:spPr>
                            <a:xfrm>
                              <a:off x="311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24" name="等腰三角形 24"/>
                          <wps:cNvSpPr/>
                          <wps:spPr>
                            <a:xfrm>
                              <a:off x="3263" y="4793"/>
                              <a:ext cx="150" cy="113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7" o:spid="_x0000_s1026" o:spt="203" style="position:absolute;left:0pt;margin-left:-3.6pt;margin-top:-4.8pt;height:144.4pt;width:102.6pt;z-index:-251646976;mso-width-relative:page;mso-height-relative:page;" coordorigin="1493,2018" coordsize="2052,2888" o:gfxdata="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MkpR2XZAAAACQEAAA8AAAAAAAAAAQAgAAAAIgAAAGRycy9kb3du&#10;cmV2LnhtbFBLAQIUABQAAAAIAIdO4kCsw/O0/wMAALkdAAAOAAAAAAAAAAEAIAAAACgBAABkcnMv&#10;ZTJvRG9jLnhtbFBLBQYAAAAABgAGAFkBAACZBwAAAAA=&#10;">
                <o:lock v:ext="edit" aspectratio="f"/>
                <v:shape id="直角三角形 6" o:spid="_x0000_s1026" o:spt="6" type="#_x0000_t6" style="position:absolute;left:3402;top:2023;height:567;width:143;" fillcolor="#000000 [3213]" filled="t" stroked="f" coordsize="21600,21600" o:gfxdata="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PAa6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shape>
                <v:shape id="直角三角形 7" o:spid="_x0000_s1026" o:spt="6" type="#_x0000_t6" style="position:absolute;left:1280;top:2231;height:142;width:567;rotation:-5898240f;" fillcolor="#000000 [3213]" filled="t" stroked="f" coordsize="21600,21600" o:gfxdata="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leVfrsAAADa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rect id="矩形 9" o:spid="_x0000_s1026" o:spt="1" style="position:absolute;left:1638;top:2018;height:2888;width:1775;" fillcolor="#01B68C" filled="t" stroked="f" coordsize="21600,21600" o:gfxdata="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QI/4LgAAADa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group id="组合 25" o:spid="_x0000_s1026" o:spt="203" style="position:absolute;left:1643;top:4793;height:112;width:1770;" coordorigin="1643,4793" coordsize="1770,112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等腰三角形 10" o:spid="_x0000_s1026" o:spt="5" type="#_x0000_t5" style="position:absolute;left:1643;top:4793;height:113;width:150;" fillcolor="#FFFFFF" filled="t" stroked="f" coordsize="21600,21600" o:gfxdata="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z55i8AAAA&#10;2w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1" o:spid="_x0000_s1026" o:spt="5" type="#_x0000_t5" style="position:absolute;left:1793;top:4793;height:113;width:150;" fillcolor="#FFFFFF" filled="t" stroked="f" coordsize="21600,21600" o:gfxdata="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z/QgO5AAAA2wAA&#10;AA8AAAAAAAAAAQAgAAAAIgAAAGRycy9kb3ducmV2LnhtbFBLAQIUABQAAAAIAIdO4kAzLwWeOwAA&#10;ADkAAAAQAAAAAAAAAAEAIAAAAAgBAABkcnMvc2hhcGV4bWwueG1sUEsFBgAAAAAGAAYAWwEAALID&#10;AAAA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2" o:spid="_x0000_s1026" o:spt="5" type="#_x0000_t5" style="position:absolute;left:1933;top:4793;height:113;width:150;" fillcolor="#FFFFFF" filled="t" stroked="f" coordsize="21600,21600" o:gfxdata="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wt3HS2AAAA2wAAAA8A&#10;AAAAAAAAAQAgAAAAIgAAAGRycy9kb3ducmV2LnhtbFBLAQIUABQAAAAIAIdO4kAzLwWeOwAAADkA&#10;AAAQAAAAAAAAAAEAIAAAAAUBAABkcnMvc2hhcGV4bWwueG1sUEsFBgAAAAAGAAYAWwEAAK8DAAAA&#10;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3" o:spid="_x0000_s1026" o:spt="5" type="#_x0000_t5" style="position:absolute;left:2083;top:4793;height:113;width:150;" fillcolor="#FFFFFF" filled="t" stroked="f" coordsize="21600,21600" o:gfxdata="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Nhee+5AAAA2wAA&#10;AA8AAAAAAAAAAQAgAAAAIgAAAGRycy9kb3ducmV2LnhtbFBLAQIUABQAAAAIAIdO4kAzLwWeOwAA&#10;ADkAAAAQAAAAAAAAAAEAIAAAAAgBAABkcnMvc2hhcGV4bWwueG1sUEsFBgAAAAAGAAYAWwEAALID&#10;AAAA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4" o:spid="_x0000_s1026" o:spt="5" type="#_x0000_t5" style="position:absolute;left:2233;top:4793;height:113;width:150;" fillcolor="#FFFFFF" filled="t" stroked="f" coordsize="21600,21600" o:gfxdata="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yI4Zu5AAAA2wAA&#10;AA8AAAAAAAAAAQAgAAAAIgAAAGRycy9kb3ducmV2LnhtbFBLAQIUABQAAAAIAIdO4kAzLwWeOwAA&#10;ADkAAAAQAAAAAAAAAAEAIAAAAAgBAABkcnMvc2hhcGV4bWwueG1sUEsFBgAAAAAGAAYAWwEAALID&#10;AAAA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5" o:spid="_x0000_s1026" o:spt="5" type="#_x0000_t5" style="position:absolute;left:2383;top:4793;height:113;width:150;" fillcolor="#FFFFFF" filled="t" stroked="f" coordsize="21600,21600" o:gfxdata="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PERAC2AAAA2wAAAA8A&#10;AAAAAAAAAQAgAAAAIgAAAGRycy9kb3ducmV2LnhtbFBLAQIUABQAAAAIAIdO4kAzLwWeOwAAADkA&#10;AAAQAAAAAAAAAAEAIAAAAAUBAABkcnMvc2hhcGV4bWwueG1sUEsFBgAAAAAGAAYAWwEAAK8DAAAA&#10;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6" o:spid="_x0000_s1026" o:spt="5" type="#_x0000_t5" style="position:absolute;left:2523;top:4793;height:113;width:150;" fillcolor="#FFFFFF" filled="t" stroked="f" coordsize="21600,21600" o:gfxdata="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Ftp3ugAAANsA&#10;AAAPAAAAAAAAAAEAIAAAACIAAABkcnMvZG93bnJldi54bWxQSwECFAAUAAAACACHTuJAMy8FnjsA&#10;AAA5AAAAEAAAAAAAAAABACAAAAAJAQAAZHJzL3NoYXBleG1sLnhtbFBLBQYAAAAABgAGAFsBAACz&#10;AwAAAAA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7" o:spid="_x0000_s1026" o:spt="5" type="#_x0000_t5" style="position:absolute;left:2673;top:4793;height:113;width:150;" fillcolor="#FFFFFF" filled="t" stroked="f" coordsize="21600,21600" o:gfxdata="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Wn/sugAAANsA&#10;AAAPAAAAAAAAAAEAIAAAACIAAABkcnMvZG93bnJldi54bWxQSwECFAAUAAAACACHTuJAMy8FnjsA&#10;AAA5AAAAEAAAAAAAAAABACAAAAAJAQAAZHJzL3NoYXBleG1sLnhtbFBLBQYAAAAABgAGAFsBAACz&#10;AwAAAAA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8" o:spid="_x0000_s1026" o:spt="5" type="#_x0000_t5" style="position:absolute;left:2823;top:4793;height:113;width:150;" fillcolor="#FFFFFF" filled="t" stroked="f" coordsize="21600,21600" o:gfxdata="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3F6568AAAA&#10;2w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19" o:spid="_x0000_s1026" o:spt="5" type="#_x0000_t5" style="position:absolute;left:2973;top:4793;height:113;width:150;" fillcolor="#FFFFFF" filled="t" stroked="f" coordsize="21600,21600" o:gfxdata="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iU4FugAAANsA&#10;AAAPAAAAAAAAAAEAIAAAACIAAABkcnMvZG93bnJldi54bWxQSwECFAAUAAAACACHTuJAMy8FnjsA&#10;AAA5AAAAEAAAAAAAAAABACAAAAAJAQAAZHJzL3NoYXBleG1sLnhtbFBLBQYAAAAABgAGAFsBAACz&#10;AwAAAAA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23" o:spid="_x0000_s1026" o:spt="5" type="#_x0000_t5" style="position:absolute;left:3113;top:4793;height:113;width:150;" fillcolor="#FFFFFF" filled="t" stroked="f" coordsize="21600,21600" o:gfxdata="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DbNS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/>
                    <v:imagedata o:title=""/>
                    <o:lock v:ext="edit" aspectratio="f"/>
                  </v:shape>
                  <v:shape id="等腰三角形 24" o:spid="_x0000_s1026" o:spt="5" type="#_x0000_t5" style="position:absolute;left:3263;top:4793;height:113;width:150;" fillcolor="#FFFFFF" filled="t" stroked="f" coordsize="21600,21600" o:gfxdata="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5Csm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46355</wp:posOffset>
                </wp:positionV>
                <wp:extent cx="6767830" cy="9196070"/>
                <wp:effectExtent l="4445" t="4445" r="9525" b="1968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919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-16.45pt;margin-top:3.65pt;height:724.1pt;width:532.9pt;z-index:-251655168;mso-width-relative:page;mso-height-relative:page;" fillcolor="#FFFFFF" filled="t" stroked="t" coordsize="21600,21600" o:gfxdata="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iWEJw2gAAAAsBAAAPAAAAAAAAAAEA&#10;IAAAACIAAABkcnMvZG93bnJldi54bWxQSwECFAAUAAAACACHTuJAbTcOUtQBAADCAwAADgAAAAAA&#10;AAABACAAAAApAQAAZHJzL2Uyb0RvYy54bWxQSwUGAAAAAAYABgBZAQAAbwUAAAAA&#10;">
                <v:fill on="t" focussize="0,0"/>
                <v:stroke color="#E2F0D9 [665]" joinstyle="round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-462280</wp:posOffset>
                </wp:positionH>
                <wp:positionV relativeFrom="paragraph">
                  <wp:posOffset>-1148080</wp:posOffset>
                </wp:positionV>
                <wp:extent cx="7776210" cy="11160125"/>
                <wp:effectExtent l="0" t="0" r="15240" b="31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210" cy="11160125"/>
                        </a:xfrm>
                        <a:prstGeom prst="rect">
                          <a:avLst/>
                        </a:prstGeom>
                        <a:solidFill>
                          <a:srgbClr val="F6FBF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-36.4pt;margin-top:-90.4pt;height:878.75pt;width:612.3pt;z-index:-251656192;mso-width-relative:page;mso-height-relative:page;" fillcolor="#F6FBFC" filled="t" stroked="f" coordsize="21600,21600" o:gfxdata="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MnN79tgAAAAOAQAADwAAAAAAAAABACAAAAAiAAAAZHJzL2Rvd25yZXYueG1sUEsBAhQAFAAAAAgA&#10;h07iQB8DZK+zAQAAYQMAAA4AAAAAAAAAAQAgAAAAJwEAAGRycy9lMm9Eb2MueG1sUEsFBgAAAAAG&#10;AAYAWQEAAE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 w14:paraId="781AFA95"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582930</wp:posOffset>
                </wp:positionH>
                <wp:positionV relativeFrom="paragraph">
                  <wp:posOffset>1678305</wp:posOffset>
                </wp:positionV>
                <wp:extent cx="5249545" cy="255206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45" cy="2552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5CAA6">
                            <w:pPr>
                              <w:jc w:val="center"/>
                              <w:rPr>
                                <w:rFonts w:hint="default" w:ascii="Times New Roman" w:hAnsi="Times New Roman" w:eastAsia="华文中宋" w:cs="Times New Roman"/>
                                <w:b/>
                                <w:bCs w:val="0"/>
                                <w:color w:val="000000" w:themeColor="text1"/>
                                <w:sz w:val="112"/>
                                <w:szCs w:val="112"/>
                                <w:u w:val="singl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" w:hAnsi="Times New Roman" w:eastAsia="华文中宋" w:cs="Times New Roman"/>
                                <w:b/>
                                <w:bCs w:val="0"/>
                                <w:color w:val="000000" w:themeColor="text1"/>
                                <w:sz w:val="112"/>
                                <w:szCs w:val="112"/>
                                <w:u w:val="singl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OOP ASSIGMENT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45.9pt;margin-top:132.15pt;height:200.95pt;width:413.35pt;z-index:251668480;mso-width-relative:page;mso-height-relative:page;" filled="f" stroked="f" coordsize="21600,21600" o:gfxdata="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C3CCQtcA&#10;AAAKAQAADwAAAAAAAAABACAAAAAiAAAAZHJzL2Rvd25yZXYueG1sUEsBAhQAFAAAAAgAh07iQGKK&#10;xvuuAQAATwMAAA4AAAAAAAAAAQAgAAAAJg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05CAA6">
                      <w:pPr>
                        <w:jc w:val="center"/>
                        <w:rPr>
                          <w:rFonts w:hint="default" w:ascii="Times New Roman" w:hAnsi="Times New Roman" w:eastAsia="华文中宋" w:cs="Times New Roman"/>
                          <w:b/>
                          <w:bCs w:val="0"/>
                          <w:color w:val="000000" w:themeColor="text1"/>
                          <w:sz w:val="112"/>
                          <w:szCs w:val="112"/>
                          <w:u w:val="singl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" w:hAnsi="Times New Roman" w:eastAsia="华文中宋" w:cs="Times New Roman"/>
                          <w:b/>
                          <w:bCs w:val="0"/>
                          <w:color w:val="000000" w:themeColor="text1"/>
                          <w:sz w:val="112"/>
                          <w:szCs w:val="112"/>
                          <w:u w:val="singl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OOP ASSIGMENT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7465695</wp:posOffset>
                </wp:positionV>
                <wp:extent cx="3456305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B68C"/>
                          </a:solidFill>
                          <a:prstDash val="sysDot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1" o:spid="_x0000_s1026" o:spt="20" style="position:absolute;left:0pt;margin-left:104.6pt;margin-top:587.85pt;height:0pt;width:272.15pt;z-index:251673600;mso-width-relative:page;mso-height-relative:page;" filled="f" stroked="t" coordsize="21600,21600" o:gfxdata="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DIhSj1wAAAA0BAAAPAAAAAAAAAAEAIAAAACIAAABkcnMvZG93bnJldi54bWxQSwECFAAU&#10;AAAACACHTuJAaE71zPIBAADDAwAADgAAAAAAAAABACAAAAAmAQAAZHJzL2Uyb0RvYy54bWxQSwUG&#10;AAAAAAYABgBZAQAAigUAAAAA&#10;">
                <v:fill on="f" focussize="0,0"/>
                <v:stroke weight="1pt" color="#01B68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7018655</wp:posOffset>
                </wp:positionV>
                <wp:extent cx="3456305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B68C"/>
                          </a:solidFill>
                          <a:prstDash val="sysDot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0" o:spid="_x0000_s1026" o:spt="20" style="position:absolute;left:0pt;margin-left:104.6pt;margin-top:552.65pt;height:0pt;width:272.15pt;z-index:251672576;mso-width-relative:page;mso-height-relative:page;" filled="f" stroked="t" coordsize="21600,21600" o:gfxdata="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WnFoLXAAAADQEAAA8AAAAAAAAAAQAgAAAAIgAAAGRycy9kb3ducmV2LnhtbFBLAQIUABQA&#10;AAAIAIdO4kCK94C48QEAAMMDAAAOAAAAAAAAAAEAIAAAACYBAABkcnMvZTJvRG9jLnhtbFBLBQYA&#10;AAAABgAGAFkBAACJBQAAAAA=&#10;">
                <v:fill on="f" focussize="0,0"/>
                <v:stroke weight="1pt" color="#01B68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6581775</wp:posOffset>
                </wp:positionV>
                <wp:extent cx="3456305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6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B68C"/>
                          </a:solidFill>
                          <a:prstDash val="sysDot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104.6pt;margin-top:518.25pt;height:0pt;width:272.15pt;z-index:251671552;mso-width-relative:page;mso-height-relative:page;" filled="f" stroked="t" coordsize="21600,21600" o:gfxdata="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EM7tVbYAAAADQEAAA8AAAAAAAAAAQAgAAAAIgAAAGRycy9kb3ducmV2LnhtbFBLAQIU&#10;ABQAAAAIAIdO4kAXe8qX8wEAAMMDAAAOAAAAAAAAAAEAIAAAACcBAABkcnMvZTJvRG9jLnhtbFBL&#10;BQYAAAAABgAGAFkBAACMBQAAAAA=&#10;">
                <v:fill on="f" focussize="0,0"/>
                <v:stroke weight="1pt" color="#01B68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1328420</wp:posOffset>
                </wp:positionH>
                <wp:positionV relativeFrom="paragraph">
                  <wp:posOffset>6165215</wp:posOffset>
                </wp:positionV>
                <wp:extent cx="3456305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6240" y="5826125"/>
                          <a:ext cx="3456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1B68C"/>
                          </a:solidFill>
                          <a:prstDash val="sysDot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104.6pt;margin-top:485.45pt;height:0pt;width:272.15pt;z-index:251667456;mso-width-relative:page;mso-height-relative:page;" filled="f" stroked="t" coordsize="21600,21600" o:gfxdata="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JfJCnXAAAACwEAAA8AAAAAAAAAAQAgAAAAIgAAAGRycy9kb3du&#10;cmV2LnhtbFBLAQIUABQAAAAIAIdO4kCz/ZbuAAIAAM4DAAAOAAAAAAAAAAEAIAAAACYBAABkcnMv&#10;ZTJvRG9jLnhtbFBLBQYAAAAABgAGAFkBAACYBQAAAAA=&#10;">
                <v:fill on="f" focussize="0,0"/>
                <v:stroke weight="1pt" color="#01B68C [3204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SimSun" w:hAnsi="SimSun" w:eastAsia="SimSun" w:cs="SimSu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1229360</wp:posOffset>
                </wp:positionH>
                <wp:positionV relativeFrom="paragraph">
                  <wp:posOffset>5647055</wp:posOffset>
                </wp:positionV>
                <wp:extent cx="4131310" cy="193548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310" cy="193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25C6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80" w:lineRule="exact"/>
                              <w:jc w:val="left"/>
                              <w:textAlignment w:val="auto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Syeda Harem Fatima</w:t>
                            </w:r>
                          </w:p>
                          <w:p w14:paraId="4DC320E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80" w:lineRule="exact"/>
                              <w:jc w:val="left"/>
                              <w:textAlignment w:val="auto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25F-0049</w:t>
                            </w:r>
                          </w:p>
                          <w:p w14:paraId="014C9C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80" w:lineRule="exact"/>
                              <w:jc w:val="left"/>
                              <w:textAlignment w:val="auto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BSAI-2B</w:t>
                            </w:r>
                          </w:p>
                          <w:p w14:paraId="6FA43360">
                            <w:pPr>
                              <w:adjustRightInd w:val="0"/>
                              <w:snapToGrid w:val="0"/>
                              <w:spacing w:line="640" w:lineRule="exact"/>
                              <w:jc w:val="left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none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ASG NO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26" o:spt="202" type="#_x0000_t202" style="position:absolute;left:0pt;margin-left:96.8pt;margin-top:444.65pt;height:152.4pt;width:325.3pt;z-index:251662336;mso-width-relative:page;mso-height-relative:page;" filled="f" stroked="f" coordsize="21600,21600" o:gfxdata="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zdlotwAAAAMAQAADwAAAAAAAAAB&#10;ACAAAAAiAAAAZHJzL2Rvd25yZXYueG1sUEsBAhQAFAAAAAgAh07iQHDrGc9FAgAAdwQAAA4AAAAA&#10;AAAAAQAgAAAAKw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E25C69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80" w:lineRule="exact"/>
                        <w:jc w:val="left"/>
                        <w:textAlignment w:val="auto"/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Syeda Harem Fatima</w:t>
                      </w:r>
                    </w:p>
                    <w:p w14:paraId="4DC320E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80" w:lineRule="exact"/>
                        <w:jc w:val="left"/>
                        <w:textAlignment w:val="auto"/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25F-0049</w:t>
                      </w:r>
                    </w:p>
                    <w:p w14:paraId="014C9CA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80" w:lineRule="exact"/>
                        <w:jc w:val="left"/>
                        <w:textAlignment w:val="auto"/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BSAI-2B</w:t>
                      </w:r>
                    </w:p>
                    <w:p w14:paraId="6FA43360">
                      <w:pPr>
                        <w:adjustRightInd w:val="0"/>
                        <w:snapToGrid w:val="0"/>
                        <w:spacing w:line="640" w:lineRule="exact"/>
                        <w:jc w:val="left"/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 w:themeColor="text1"/>
                          <w:sz w:val="36"/>
                          <w:szCs w:val="36"/>
                          <w:u w:val="none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ASG NO 3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5852160</wp:posOffset>
                </wp:positionV>
                <wp:extent cx="252095" cy="252095"/>
                <wp:effectExtent l="0" t="0" r="14605" b="14605"/>
                <wp:wrapNone/>
                <wp:docPr id="54" name="任意多边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81330" y="481330"/>
                            </a:cxn>
                            <a:cxn ang="0">
                              <a:pos x="481330" y="432444"/>
                            </a:cxn>
                            <a:cxn ang="0">
                              <a:pos x="443726" y="379799"/>
                            </a:cxn>
                            <a:cxn ang="0">
                              <a:pos x="443726" y="379799"/>
                            </a:cxn>
                            <a:cxn ang="0">
                              <a:pos x="312112" y="315872"/>
                            </a:cxn>
                            <a:cxn ang="0">
                              <a:pos x="319633" y="270748"/>
                            </a:cxn>
                            <a:cxn ang="0">
                              <a:pos x="330914" y="255706"/>
                            </a:cxn>
                            <a:cxn ang="0">
                              <a:pos x="330914" y="255706"/>
                            </a:cxn>
                            <a:cxn ang="0">
                              <a:pos x="330914" y="255706"/>
                            </a:cxn>
                            <a:cxn ang="0">
                              <a:pos x="364757" y="135374"/>
                            </a:cxn>
                            <a:cxn ang="0">
                              <a:pos x="240665" y="0"/>
                            </a:cxn>
                            <a:cxn ang="0">
                              <a:pos x="240665" y="0"/>
                            </a:cxn>
                            <a:cxn ang="0">
                              <a:pos x="240665" y="0"/>
                            </a:cxn>
                            <a:cxn ang="0">
                              <a:pos x="240665" y="0"/>
                            </a:cxn>
                            <a:cxn ang="0">
                              <a:pos x="240665" y="0"/>
                            </a:cxn>
                            <a:cxn ang="0">
                              <a:pos x="116572" y="135374"/>
                            </a:cxn>
                            <a:cxn ang="0">
                              <a:pos x="150415" y="255706"/>
                            </a:cxn>
                            <a:cxn ang="0">
                              <a:pos x="150415" y="255706"/>
                            </a:cxn>
                            <a:cxn ang="0">
                              <a:pos x="150415" y="255706"/>
                            </a:cxn>
                            <a:cxn ang="0">
                              <a:pos x="161696" y="270748"/>
                            </a:cxn>
                            <a:cxn ang="0">
                              <a:pos x="169217" y="315872"/>
                            </a:cxn>
                            <a:cxn ang="0">
                              <a:pos x="37603" y="379799"/>
                            </a:cxn>
                            <a:cxn ang="0">
                              <a:pos x="37603" y="379799"/>
                            </a:cxn>
                            <a:cxn ang="0">
                              <a:pos x="0" y="432444"/>
                            </a:cxn>
                            <a:cxn ang="0">
                              <a:pos x="0" y="481330"/>
                            </a:cxn>
                            <a:cxn ang="0">
                              <a:pos x="481330" y="481330"/>
                            </a:cxn>
                          </a:cxnLst>
                          <a:pathLst>
                            <a:path w="128" h="128">
                              <a:moveTo>
                                <a:pt x="128" y="128"/>
                              </a:moveTo>
                              <a:cubicBezTo>
                                <a:pt x="128" y="115"/>
                                <a:pt x="128" y="115"/>
                                <a:pt x="128" y="115"/>
                              </a:cubicBezTo>
                              <a:cubicBezTo>
                                <a:pt x="128" y="108"/>
                                <a:pt x="124" y="103"/>
                                <a:pt x="118" y="101"/>
                              </a:cubicBezTo>
                              <a:cubicBezTo>
                                <a:pt x="118" y="101"/>
                                <a:pt x="118" y="101"/>
                                <a:pt x="118" y="101"/>
                              </a:cubicBezTo>
                              <a:cubicBezTo>
                                <a:pt x="117" y="100"/>
                                <a:pt x="87" y="93"/>
                                <a:pt x="83" y="84"/>
                              </a:cubicBezTo>
                              <a:cubicBezTo>
                                <a:pt x="81" y="80"/>
                                <a:pt x="83" y="75"/>
                                <a:pt x="85" y="72"/>
                              </a:cubicBezTo>
                              <a:cubicBezTo>
                                <a:pt x="86" y="71"/>
                                <a:pt x="87" y="69"/>
                                <a:pt x="88" y="68"/>
                              </a:cubicBezTo>
                              <a:cubicBezTo>
                                <a:pt x="88" y="68"/>
                                <a:pt x="88" y="68"/>
                                <a:pt x="88" y="68"/>
                              </a:cubicBezTo>
                              <a:cubicBezTo>
                                <a:pt x="88" y="68"/>
                                <a:pt x="88" y="68"/>
                                <a:pt x="88" y="68"/>
                              </a:cubicBezTo>
                              <a:cubicBezTo>
                                <a:pt x="93" y="60"/>
                                <a:pt x="97" y="49"/>
                                <a:pt x="97" y="36"/>
                              </a:cubicBezTo>
                              <a:cubicBezTo>
                                <a:pt x="98" y="16"/>
                                <a:pt x="82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46" y="0"/>
                                <a:pt x="30" y="16"/>
                                <a:pt x="31" y="36"/>
                              </a:cubicBezTo>
                              <a:cubicBezTo>
                                <a:pt x="31" y="49"/>
                                <a:pt x="35" y="60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1" y="69"/>
                                <a:pt x="42" y="71"/>
                                <a:pt x="43" y="72"/>
                              </a:cubicBezTo>
                              <a:cubicBezTo>
                                <a:pt x="45" y="75"/>
                                <a:pt x="47" y="80"/>
                                <a:pt x="45" y="84"/>
                              </a:cubicBezTo>
                              <a:cubicBezTo>
                                <a:pt x="41" y="93"/>
                                <a:pt x="11" y="100"/>
                                <a:pt x="10" y="101"/>
                              </a:cubicBezTo>
                              <a:cubicBezTo>
                                <a:pt x="10" y="101"/>
                                <a:pt x="10" y="101"/>
                                <a:pt x="10" y="101"/>
                              </a:cubicBezTo>
                              <a:cubicBezTo>
                                <a:pt x="4" y="103"/>
                                <a:pt x="0" y="108"/>
                                <a:pt x="0" y="115"/>
                              </a:cubicBezTo>
                              <a:cubicBezTo>
                                <a:pt x="0" y="128"/>
                                <a:pt x="0" y="128"/>
                                <a:pt x="0" y="128"/>
                              </a:cubicBezTo>
                              <a:lnTo>
                                <a:pt x="128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1B68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4" o:spid="_x0000_s1026" o:spt="100" style="position:absolute;left:0pt;margin-left:65.9pt;margin-top:460.8pt;height:19.85pt;width:19.85pt;z-index:251663360;mso-width-relative:page;mso-height-relative:page;" fillcolor="#01B68C" filled="t" stroked="f" coordsize="128,128" o:gfxdata="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PVdw//WAAAACwEAAA8AAAAAAAAAAQAgAAAAIgAA&#10;AGRycy9kb3ducmV2LnhtbFBLAQIUABQAAAAIAIdO4kBYEqoYCwQAAAMSAAAOAAAAAAAAAAEAIAAA&#10;ACUBAABkcnMvZTJvRG9jLnhtbFBLBQYAAAAABgAGAFkBAACiBwAAAAA=&#10;" path="m128,128c128,115,128,115,128,115c128,108,124,103,118,101c118,101,118,101,118,101c117,100,87,93,83,84c81,80,83,75,85,72c86,71,87,69,88,68c88,68,88,68,88,68c88,68,88,68,88,68c93,60,97,49,97,36c98,16,82,0,64,0c64,0,64,0,64,0c64,0,64,0,64,0c64,0,64,0,64,0c64,0,64,0,64,0c46,0,30,16,31,36c31,49,35,60,40,68c40,68,40,68,40,68c40,68,40,68,40,68c41,69,42,71,43,72c45,75,47,80,45,84c41,93,11,100,10,101c10,101,10,101,10,101c4,103,0,108,0,115c0,128,0,128,0,128l128,128xe">
                <v:path o:connectlocs="481330,481330;481330,432444;443726,379799;443726,379799;312112,315872;319633,270748;330914,255706;330914,255706;330914,255706;364757,135374;240665,0;240665,0;240665,0;240665,0;240665,0;116572,135374;150415,255706;150415,255706;150415,255706;161696,270748;169217,315872;37603,379799;37603,379799;0,432444;0,481330;481330,481330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782955</wp:posOffset>
                </wp:positionH>
                <wp:positionV relativeFrom="paragraph">
                  <wp:posOffset>6308725</wp:posOffset>
                </wp:positionV>
                <wp:extent cx="360045" cy="215900"/>
                <wp:effectExtent l="0" t="0" r="1905" b="1270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045" cy="215900"/>
                          <a:chOff x="6241" y="13734"/>
                          <a:chExt cx="2400" cy="1455"/>
                        </a:xfrm>
                        <a:solidFill>
                          <a:srgbClr val="01B68C"/>
                        </a:solidFill>
                      </wpg:grpSpPr>
                      <wps:wsp>
                        <wps:cNvPr id="35" name="菱形 35"/>
                        <wps:cNvSpPr/>
                        <wps:spPr>
                          <a:xfrm>
                            <a:off x="6241" y="13734"/>
                            <a:ext cx="2400" cy="1124"/>
                          </a:xfrm>
                          <a:prstGeom prst="diamond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36" name="流程图: 磁盘 36"/>
                        <wps:cNvSpPr/>
                        <wps:spPr>
                          <a:xfrm>
                            <a:off x="6751" y="14289"/>
                            <a:ext cx="1380" cy="900"/>
                          </a:xfrm>
                          <a:prstGeom prst="flowChartMagneticDisk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7" o:spid="_x0000_s1026" o:spt="203" style="position:absolute;left:0pt;margin-left:61.65pt;margin-top:496.75pt;height:17pt;width:28.35pt;z-index:251664384;mso-width-relative:page;mso-height-relative:page;" coordorigin="6241,13734" coordsize="2400,1455" o:gfxdata="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tC/bvaAAAADAEAAA8AAAAAAAAA&#10;AQAgAAAAIgAAAGRycy9kb3ducmV2LnhtbFBLAQIUABQAAAAIAIdO4kDTi7oEgQIAABwGAAAOAAAA&#10;AAAAAAEAIAAAACkBAABkcnMvZTJvRG9jLnhtbFBLBQYAAAAABgAGAFkBAAAcBgAAAAA=&#10;">
                <o:lock v:ext="edit" aspectratio="f"/>
                <v:shape id="菱形 35" o:spid="_x0000_s1026" o:spt="4" type="#_x0000_t4" style="position:absolute;left:6241;top:13734;height:1124;width:2400;" filled="t" stroked="f" coordsize="21600,21600" o:gfxdata="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5rjk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流程图: 磁盘 36" o:spid="_x0000_s1026" o:spt="132" type="#_x0000_t132" style="position:absolute;left:6751;top:14289;height:900;width:1380;" filled="t" stroked="f" coordsize="21600,21600" o:gfxdata="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DL1s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836930</wp:posOffset>
                </wp:positionH>
                <wp:positionV relativeFrom="paragraph">
                  <wp:posOffset>6741160</wp:posOffset>
                </wp:positionV>
                <wp:extent cx="252095" cy="252095"/>
                <wp:effectExtent l="0" t="0" r="14605" b="14605"/>
                <wp:wrapNone/>
                <wp:docPr id="55" name="任意多边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0513" y="0"/>
                            </a:cxn>
                            <a:cxn ang="0">
                              <a:pos x="19191" y="0"/>
                            </a:cxn>
                            <a:cxn ang="0">
                              <a:pos x="0" y="19083"/>
                            </a:cxn>
                            <a:cxn ang="0">
                              <a:pos x="0" y="42938"/>
                            </a:cxn>
                            <a:cxn ang="0">
                              <a:pos x="3489" y="42938"/>
                            </a:cxn>
                            <a:cxn ang="0">
                              <a:pos x="12212" y="50889"/>
                            </a:cxn>
                            <a:cxn ang="0">
                              <a:pos x="3489" y="58841"/>
                            </a:cxn>
                            <a:cxn ang="0">
                              <a:pos x="0" y="58841"/>
                            </a:cxn>
                            <a:cxn ang="0">
                              <a:pos x="0" y="82696"/>
                            </a:cxn>
                            <a:cxn ang="0">
                              <a:pos x="3489" y="82696"/>
                            </a:cxn>
                            <a:cxn ang="0">
                              <a:pos x="12212" y="90647"/>
                            </a:cxn>
                            <a:cxn ang="0">
                              <a:pos x="3489" y="98599"/>
                            </a:cxn>
                            <a:cxn ang="0">
                              <a:pos x="0" y="98599"/>
                            </a:cxn>
                            <a:cxn ang="0">
                              <a:pos x="0" y="120863"/>
                            </a:cxn>
                            <a:cxn ang="0">
                              <a:pos x="3489" y="120863"/>
                            </a:cxn>
                            <a:cxn ang="0">
                              <a:pos x="12212" y="128815"/>
                            </a:cxn>
                            <a:cxn ang="0">
                              <a:pos x="3489" y="136766"/>
                            </a:cxn>
                            <a:cxn ang="0">
                              <a:pos x="0" y="136766"/>
                            </a:cxn>
                            <a:cxn ang="0">
                              <a:pos x="0" y="160621"/>
                            </a:cxn>
                            <a:cxn ang="0">
                              <a:pos x="19191" y="179705"/>
                            </a:cxn>
                            <a:cxn ang="0">
                              <a:pos x="160513" y="179705"/>
                            </a:cxn>
                            <a:cxn ang="0">
                              <a:pos x="179705" y="160621"/>
                            </a:cxn>
                            <a:cxn ang="0">
                              <a:pos x="179705" y="19083"/>
                            </a:cxn>
                            <a:cxn ang="0">
                              <a:pos x="160513" y="0"/>
                            </a:cxn>
                            <a:cxn ang="0">
                              <a:pos x="132597" y="149489"/>
                            </a:cxn>
                            <a:cxn ang="0">
                              <a:pos x="75022" y="106550"/>
                            </a:cxn>
                            <a:cxn ang="0">
                              <a:pos x="64554" y="39757"/>
                            </a:cxn>
                            <a:cxn ang="0">
                              <a:pos x="92469" y="44528"/>
                            </a:cxn>
                            <a:cxn ang="0">
                              <a:pos x="85490" y="68383"/>
                            </a:cxn>
                            <a:cxn ang="0">
                              <a:pos x="92469" y="97008"/>
                            </a:cxn>
                            <a:cxn ang="0">
                              <a:pos x="116895" y="119273"/>
                            </a:cxn>
                            <a:cxn ang="0">
                              <a:pos x="143066" y="124044"/>
                            </a:cxn>
                            <a:cxn ang="0">
                              <a:pos x="132597" y="149489"/>
                            </a:cxn>
                            <a:cxn ang="0">
                              <a:pos x="132597" y="149489"/>
                            </a:cxn>
                            <a:cxn ang="0">
                              <a:pos x="132597" y="149489"/>
                            </a:cxn>
                          </a:cxnLst>
                          <a:pathLst>
                            <a:path w="103" h="113">
                              <a:moveTo>
                                <a:pt x="92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5" y="27"/>
                                <a:pt x="7" y="29"/>
                                <a:pt x="7" y="32"/>
                              </a:cubicBezTo>
                              <a:cubicBezTo>
                                <a:pt x="7" y="35"/>
                                <a:pt x="5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" y="52"/>
                                <a:pt x="2" y="52"/>
                                <a:pt x="2" y="52"/>
                              </a:cubicBezTo>
                              <a:cubicBezTo>
                                <a:pt x="5" y="52"/>
                                <a:pt x="7" y="54"/>
                                <a:pt x="7" y="57"/>
                              </a:cubicBezTo>
                              <a:cubicBezTo>
                                <a:pt x="7" y="59"/>
                                <a:pt x="5" y="62"/>
                                <a:pt x="2" y="62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76"/>
                                <a:pt x="0" y="76"/>
                                <a:pt x="0" y="76"/>
                              </a:cubicBezTo>
                              <a:cubicBezTo>
                                <a:pt x="2" y="76"/>
                                <a:pt x="2" y="76"/>
                                <a:pt x="2" y="76"/>
                              </a:cubicBezTo>
                              <a:cubicBezTo>
                                <a:pt x="5" y="76"/>
                                <a:pt x="7" y="79"/>
                                <a:pt x="7" y="81"/>
                              </a:cubicBezTo>
                              <a:cubicBezTo>
                                <a:pt x="7" y="84"/>
                                <a:pt x="5" y="86"/>
                                <a:pt x="2" y="86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0" y="108"/>
                                <a:pt x="5" y="113"/>
                                <a:pt x="11" y="113"/>
                              </a:cubicBezTo>
                              <a:cubicBezTo>
                                <a:pt x="92" y="113"/>
                                <a:pt x="92" y="113"/>
                                <a:pt x="92" y="113"/>
                              </a:cubicBezTo>
                              <a:cubicBezTo>
                                <a:pt x="99" y="113"/>
                                <a:pt x="103" y="108"/>
                                <a:pt x="103" y="101"/>
                              </a:cubicBezTo>
                              <a:cubicBezTo>
                                <a:pt x="103" y="12"/>
                                <a:pt x="103" y="12"/>
                                <a:pt x="103" y="12"/>
                              </a:cubicBezTo>
                              <a:cubicBezTo>
                                <a:pt x="103" y="5"/>
                                <a:pt x="99" y="0"/>
                                <a:pt x="92" y="0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1" y="97"/>
                                <a:pt x="55" y="88"/>
                                <a:pt x="43" y="67"/>
                              </a:cubicBezTo>
                              <a:cubicBezTo>
                                <a:pt x="31" y="46"/>
                                <a:pt x="31" y="28"/>
                                <a:pt x="37" y="25"/>
                              </a:cubicBezTo>
                              <a:cubicBezTo>
                                <a:pt x="42" y="22"/>
                                <a:pt x="48" y="17"/>
                                <a:pt x="53" y="28"/>
                              </a:cubicBezTo>
                              <a:cubicBezTo>
                                <a:pt x="58" y="38"/>
                                <a:pt x="54" y="40"/>
                                <a:pt x="49" y="43"/>
                              </a:cubicBezTo>
                              <a:cubicBezTo>
                                <a:pt x="45" y="45"/>
                                <a:pt x="49" y="53"/>
                                <a:pt x="53" y="61"/>
                              </a:cubicBezTo>
                              <a:cubicBezTo>
                                <a:pt x="58" y="69"/>
                                <a:pt x="63" y="77"/>
                                <a:pt x="67" y="75"/>
                              </a:cubicBezTo>
                              <a:cubicBezTo>
                                <a:pt x="72" y="72"/>
                                <a:pt x="75" y="69"/>
                                <a:pt x="82" y="78"/>
                              </a:cubicBezTo>
                              <a:cubicBezTo>
                                <a:pt x="89" y="88"/>
                                <a:pt x="81" y="91"/>
                                <a:pt x="76" y="94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6" y="94"/>
                                <a:pt x="76" y="94"/>
                                <a:pt x="76" y="94"/>
                              </a:cubicBezTo>
                            </a:path>
                          </a:pathLst>
                        </a:custGeom>
                        <a:solidFill>
                          <a:srgbClr val="01B68C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55" o:spid="_x0000_s1026" o:spt="100" style="position:absolute;left:0pt;margin-left:65.9pt;margin-top:530.8pt;height:19.85pt;width:19.85pt;z-index:251666432;mso-width-relative:page;mso-height-relative:page;" fillcolor="#01B68C" filled="t" stroked="f" coordsize="103,113" o:gfxdata="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<v:path o:connectlocs="160513,0;19191,0;0,19083;0,42938;3489,42938;12212,50889;3489,58841;0,58841;0,82696;3489,82696;12212,90647;3489,98599;0,98599;0,120863;3489,120863;12212,128815;3489,136766;0,136766;0,160621;19191,179705;160513,179705;179705,160621;179705,19083;160513,0;132597,149489;75022,106550;64554,39757;92469,44528;85490,68383;92469,97008;116895,119273;143066,124044;132597,149489;132597,149489;132597,149489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818515</wp:posOffset>
                </wp:positionH>
                <wp:positionV relativeFrom="paragraph">
                  <wp:posOffset>7156450</wp:posOffset>
                </wp:positionV>
                <wp:extent cx="288290" cy="209550"/>
                <wp:effectExtent l="26035" t="9525" r="28575" b="952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" cy="209550"/>
                          <a:chOff x="6736" y="14184"/>
                          <a:chExt cx="1246" cy="779"/>
                        </a:xfrm>
                        <a:solidFill>
                          <a:srgbClr val="01B68C"/>
                        </a:solidFill>
                      </wpg:grpSpPr>
                      <wps:wsp>
                        <wps:cNvPr id="20" name="矩形 20"/>
                        <wps:cNvSpPr/>
                        <wps:spPr>
                          <a:xfrm>
                            <a:off x="6736" y="14199"/>
                            <a:ext cx="1247" cy="76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bodyPr upright="1"/>
                      </wps:wsp>
                      <wps:wsp>
                        <wps:cNvPr id="21" name="流程图: 合并 21"/>
                        <wps:cNvSpPr/>
                        <wps:spPr>
                          <a:xfrm>
                            <a:off x="6736" y="14184"/>
                            <a:ext cx="1247" cy="454"/>
                          </a:xfrm>
                          <a:prstGeom prst="flowChartMerge">
                            <a:avLst/>
                          </a:prstGeom>
                          <a:grpFill/>
                          <a:ln w="19050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64.45pt;margin-top:563.5pt;height:16.5pt;width:22.7pt;z-index:251665408;mso-width-relative:page;mso-height-relative:page;" coordorigin="6736,14184" coordsize="1246,779" o:gfxdata="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AGSIaY&#10;2wAAAA0BAAAPAAAAAAAAAAEAIAAAACIAAABkcnMvZG93bnJldi54bWxQSwECFAAUAAAACACHTuJA&#10;2mtujMkCAADQBgAADgAAAAAAAAABACAAAAAqAQAAZHJzL2Uyb0RvYy54bWxQSwUGAAAAAAYABgBZ&#10;AQAAZQYAAAAA&#10;">
                <o:lock v:ext="edit" aspectratio="f"/>
                <v:rect id="矩形 20" o:spid="_x0000_s1026" o:spt="1" style="position:absolute;left:6736;top:14199;height:765;width:1247;" filled="t" stroked="f" coordsize="21600,21600" o:gfxdata="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LcClL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shape id="流程图: 合并 21" o:spid="_x0000_s1026" o:spt="128" type="#_x0000_t128" style="position:absolute;left:6736;top:14184;height:454;width:1247;" filled="t" stroked="t" coordsize="21600,21600" o:gfxdata="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XV+8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FFFFFF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97DBE88">
      <w:pPr>
        <w:rPr>
          <w:sz w:val="21"/>
        </w:rPr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363220</wp:posOffset>
                </wp:positionV>
                <wp:extent cx="467995" cy="504190"/>
                <wp:effectExtent l="0" t="0" r="8255" b="10160"/>
                <wp:wrapNone/>
                <wp:docPr id="45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504190"/>
                          <a:chOff x="0" y="0"/>
                          <a:chExt cx="4733925" cy="5214144"/>
                        </a:xfrm>
                        <a:solidFill>
                          <a:schemeClr val="bg1"/>
                        </a:solidFill>
                      </wpg:grpSpPr>
                      <wps:wsp>
                        <wps:cNvPr id="46" name="Freeform 52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4078288" cy="4400550"/>
                          </a:xfrm>
                          <a:custGeom>
                            <a:avLst/>
                            <a:gdLst>
                              <a:gd name="T0" fmla="*/ 2271 w 2649"/>
                              <a:gd name="T1" fmla="*/ 150 h 2858"/>
                              <a:gd name="T2" fmla="*/ 2498 w 2649"/>
                              <a:gd name="T3" fmla="*/ 376 h 2858"/>
                              <a:gd name="T4" fmla="*/ 2498 w 2649"/>
                              <a:gd name="T5" fmla="*/ 1429 h 2858"/>
                              <a:gd name="T6" fmla="*/ 1251 w 2649"/>
                              <a:gd name="T7" fmla="*/ 2708 h 2858"/>
                              <a:gd name="T8" fmla="*/ 1287 w 2649"/>
                              <a:gd name="T9" fmla="*/ 2708 h 2858"/>
                              <a:gd name="T10" fmla="*/ 378 w 2649"/>
                              <a:gd name="T11" fmla="*/ 2708 h 2858"/>
                              <a:gd name="T12" fmla="*/ 151 w 2649"/>
                              <a:gd name="T13" fmla="*/ 2483 h 2858"/>
                              <a:gd name="T14" fmla="*/ 151 w 2649"/>
                              <a:gd name="T15" fmla="*/ 150 h 2858"/>
                              <a:gd name="T16" fmla="*/ 76 w 2649"/>
                              <a:gd name="T17" fmla="*/ 150 h 2858"/>
                              <a:gd name="T18" fmla="*/ 2271 w 2649"/>
                              <a:gd name="T19" fmla="*/ 150 h 2858"/>
                              <a:gd name="T20" fmla="*/ 0 w 2649"/>
                              <a:gd name="T21" fmla="*/ 0 h 2858"/>
                              <a:gd name="T22" fmla="*/ 0 w 2649"/>
                              <a:gd name="T23" fmla="*/ 2483 h 2858"/>
                              <a:gd name="T24" fmla="*/ 378 w 2649"/>
                              <a:gd name="T25" fmla="*/ 2858 h 2858"/>
                              <a:gd name="T26" fmla="*/ 1319 w 2649"/>
                              <a:gd name="T27" fmla="*/ 2858 h 2858"/>
                              <a:gd name="T28" fmla="*/ 1341 w 2649"/>
                              <a:gd name="T29" fmla="*/ 2836 h 2858"/>
                              <a:gd name="T30" fmla="*/ 2628 w 2649"/>
                              <a:gd name="T31" fmla="*/ 1535 h 2858"/>
                              <a:gd name="T32" fmla="*/ 2649 w 2649"/>
                              <a:gd name="T33" fmla="*/ 1513 h 2858"/>
                              <a:gd name="T34" fmla="*/ 2649 w 2649"/>
                              <a:gd name="T35" fmla="*/ 376 h 2858"/>
                              <a:gd name="T36" fmla="*/ 2271 w 2649"/>
                              <a:gd name="T37" fmla="*/ 0 h 2858"/>
                              <a:gd name="T38" fmla="*/ 0 w 2649"/>
                              <a:gd name="T39" fmla="*/ 0 h 2858"/>
                              <a:gd name="T40" fmla="*/ 0 w 2649"/>
                              <a:gd name="T41" fmla="*/ 0 h 2858"/>
                              <a:gd name="T42" fmla="*/ 0 w 2649"/>
                              <a:gd name="T43" fmla="*/ 0 h 28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649" h="2858">
                                <a:moveTo>
                                  <a:pt x="2271" y="150"/>
                                </a:moveTo>
                                <a:cubicBezTo>
                                  <a:pt x="2396" y="150"/>
                                  <a:pt x="2498" y="252"/>
                                  <a:pt x="2498" y="376"/>
                                </a:cubicBezTo>
                                <a:cubicBezTo>
                                  <a:pt x="2498" y="1429"/>
                                  <a:pt x="2498" y="1429"/>
                                  <a:pt x="2498" y="1429"/>
                                </a:cubicBezTo>
                                <a:cubicBezTo>
                                  <a:pt x="1251" y="2708"/>
                                  <a:pt x="1251" y="2708"/>
                                  <a:pt x="1251" y="2708"/>
                                </a:cubicBezTo>
                                <a:cubicBezTo>
                                  <a:pt x="1287" y="2708"/>
                                  <a:pt x="1287" y="2708"/>
                                  <a:pt x="1287" y="2708"/>
                                </a:cubicBezTo>
                                <a:cubicBezTo>
                                  <a:pt x="378" y="2708"/>
                                  <a:pt x="378" y="2708"/>
                                  <a:pt x="378" y="2708"/>
                                </a:cubicBezTo>
                                <a:cubicBezTo>
                                  <a:pt x="253" y="2708"/>
                                  <a:pt x="151" y="2607"/>
                                  <a:pt x="151" y="2483"/>
                                </a:cubicBezTo>
                                <a:cubicBezTo>
                                  <a:pt x="151" y="150"/>
                                  <a:pt x="151" y="150"/>
                                  <a:pt x="151" y="150"/>
                                </a:cubicBezTo>
                                <a:cubicBezTo>
                                  <a:pt x="76" y="150"/>
                                  <a:pt x="76" y="150"/>
                                  <a:pt x="76" y="150"/>
                                </a:cubicBezTo>
                                <a:lnTo>
                                  <a:pt x="2271" y="150"/>
                                </a:lnTo>
                                <a:close/>
                                <a:moveTo>
                                  <a:pt x="0" y="0"/>
                                </a:moveTo>
                                <a:cubicBezTo>
                                  <a:pt x="0" y="2483"/>
                                  <a:pt x="0" y="2483"/>
                                  <a:pt x="0" y="2483"/>
                                </a:cubicBezTo>
                                <a:cubicBezTo>
                                  <a:pt x="0" y="2691"/>
                                  <a:pt x="169" y="2858"/>
                                  <a:pt x="378" y="2858"/>
                                </a:cubicBezTo>
                                <a:cubicBezTo>
                                  <a:pt x="1319" y="2858"/>
                                  <a:pt x="1319" y="2858"/>
                                  <a:pt x="1319" y="2858"/>
                                </a:cubicBezTo>
                                <a:cubicBezTo>
                                  <a:pt x="1341" y="2836"/>
                                  <a:pt x="1341" y="2836"/>
                                  <a:pt x="1341" y="2836"/>
                                </a:cubicBezTo>
                                <a:cubicBezTo>
                                  <a:pt x="2628" y="1535"/>
                                  <a:pt x="2628" y="1535"/>
                                  <a:pt x="2628" y="1535"/>
                                </a:cubicBezTo>
                                <a:cubicBezTo>
                                  <a:pt x="2649" y="1513"/>
                                  <a:pt x="2649" y="1513"/>
                                  <a:pt x="2649" y="1513"/>
                                </a:cubicBezTo>
                                <a:cubicBezTo>
                                  <a:pt x="2649" y="376"/>
                                  <a:pt x="2649" y="376"/>
                                  <a:pt x="2649" y="376"/>
                                </a:cubicBezTo>
                                <a:cubicBezTo>
                                  <a:pt x="2649" y="169"/>
                                  <a:pt x="2480" y="0"/>
                                  <a:pt x="2271" y="0"/>
                                </a:cubicBezTo>
                                <a:lnTo>
                                  <a:pt x="0" y="0"/>
                                </a:lnTo>
                                <a:close/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53"/>
                        <wps:cNvSpPr>
                          <a:spLocks noEditPoints="1"/>
                        </wps:cNvSpPr>
                        <wps:spPr bwMode="auto">
                          <a:xfrm>
                            <a:off x="3636962" y="2554287"/>
                            <a:ext cx="1096963" cy="1114425"/>
                          </a:xfrm>
                          <a:custGeom>
                            <a:avLst/>
                            <a:gdLst>
                              <a:gd name="T0" fmla="*/ 57 w 691"/>
                              <a:gd name="T1" fmla="*/ 366 h 702"/>
                              <a:gd name="T2" fmla="*/ 331 w 691"/>
                              <a:gd name="T3" fmla="*/ 641 h 702"/>
                              <a:gd name="T4" fmla="*/ 388 w 691"/>
                              <a:gd name="T5" fmla="*/ 702 h 702"/>
                              <a:gd name="T6" fmla="*/ 691 w 691"/>
                              <a:gd name="T7" fmla="*/ 397 h 702"/>
                              <a:gd name="T8" fmla="*/ 296 w 691"/>
                              <a:gd name="T9" fmla="*/ 0 h 702"/>
                              <a:gd name="T10" fmla="*/ 0 w 691"/>
                              <a:gd name="T11" fmla="*/ 311 h 702"/>
                              <a:gd name="T12" fmla="*/ 57 w 691"/>
                              <a:gd name="T13" fmla="*/ 366 h 702"/>
                              <a:gd name="T14" fmla="*/ 488 w 691"/>
                              <a:gd name="T15" fmla="*/ 387 h 702"/>
                              <a:gd name="T16" fmla="*/ 379 w 691"/>
                              <a:gd name="T17" fmla="*/ 497 h 702"/>
                              <a:gd name="T18" fmla="*/ 195 w 691"/>
                              <a:gd name="T19" fmla="*/ 320 h 702"/>
                              <a:gd name="T20" fmla="*/ 300 w 691"/>
                              <a:gd name="T21" fmla="*/ 205 h 702"/>
                              <a:gd name="T22" fmla="*/ 488 w 691"/>
                              <a:gd name="T23" fmla="*/ 387 h 702"/>
                              <a:gd name="T24" fmla="*/ 488 w 691"/>
                              <a:gd name="T25" fmla="*/ 387 h 702"/>
                              <a:gd name="T26" fmla="*/ 488 w 691"/>
                              <a:gd name="T27" fmla="*/ 387 h 7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91" h="702">
                                <a:moveTo>
                                  <a:pt x="57" y="366"/>
                                </a:moveTo>
                                <a:lnTo>
                                  <a:pt x="331" y="641"/>
                                </a:lnTo>
                                <a:lnTo>
                                  <a:pt x="388" y="702"/>
                                </a:lnTo>
                                <a:lnTo>
                                  <a:pt x="691" y="397"/>
                                </a:lnTo>
                                <a:lnTo>
                                  <a:pt x="296" y="0"/>
                                </a:lnTo>
                                <a:lnTo>
                                  <a:pt x="0" y="311"/>
                                </a:lnTo>
                                <a:lnTo>
                                  <a:pt x="57" y="366"/>
                                </a:lnTo>
                                <a:close/>
                                <a:moveTo>
                                  <a:pt x="488" y="387"/>
                                </a:moveTo>
                                <a:lnTo>
                                  <a:pt x="379" y="497"/>
                                </a:lnTo>
                                <a:lnTo>
                                  <a:pt x="195" y="320"/>
                                </a:lnTo>
                                <a:lnTo>
                                  <a:pt x="300" y="205"/>
                                </a:lnTo>
                                <a:lnTo>
                                  <a:pt x="488" y="387"/>
                                </a:lnTo>
                                <a:close/>
                                <a:moveTo>
                                  <a:pt x="488" y="387"/>
                                </a:moveTo>
                                <a:lnTo>
                                  <a:pt x="488" y="38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54"/>
                        <wps:cNvSpPr>
                          <a:spLocks noEditPoints="1"/>
                        </wps:cNvSpPr>
                        <wps:spPr bwMode="auto">
                          <a:xfrm>
                            <a:off x="3636962" y="2554287"/>
                            <a:ext cx="1096963" cy="1114425"/>
                          </a:xfrm>
                          <a:custGeom>
                            <a:avLst/>
                            <a:gdLst>
                              <a:gd name="T0" fmla="*/ 57 w 691"/>
                              <a:gd name="T1" fmla="*/ 366 h 702"/>
                              <a:gd name="T2" fmla="*/ 331 w 691"/>
                              <a:gd name="T3" fmla="*/ 641 h 702"/>
                              <a:gd name="T4" fmla="*/ 388 w 691"/>
                              <a:gd name="T5" fmla="*/ 702 h 702"/>
                              <a:gd name="T6" fmla="*/ 691 w 691"/>
                              <a:gd name="T7" fmla="*/ 397 h 702"/>
                              <a:gd name="T8" fmla="*/ 296 w 691"/>
                              <a:gd name="T9" fmla="*/ 0 h 702"/>
                              <a:gd name="T10" fmla="*/ 0 w 691"/>
                              <a:gd name="T11" fmla="*/ 311 h 702"/>
                              <a:gd name="T12" fmla="*/ 57 w 691"/>
                              <a:gd name="T13" fmla="*/ 366 h 702"/>
                              <a:gd name="T14" fmla="*/ 488 w 691"/>
                              <a:gd name="T15" fmla="*/ 387 h 702"/>
                              <a:gd name="T16" fmla="*/ 379 w 691"/>
                              <a:gd name="T17" fmla="*/ 497 h 702"/>
                              <a:gd name="T18" fmla="*/ 195 w 691"/>
                              <a:gd name="T19" fmla="*/ 320 h 702"/>
                              <a:gd name="T20" fmla="*/ 300 w 691"/>
                              <a:gd name="T21" fmla="*/ 205 h 702"/>
                              <a:gd name="T22" fmla="*/ 488 w 691"/>
                              <a:gd name="T23" fmla="*/ 387 h 702"/>
                              <a:gd name="T24" fmla="*/ 488 w 691"/>
                              <a:gd name="T25" fmla="*/ 387 h 702"/>
                              <a:gd name="T26" fmla="*/ 488 w 691"/>
                              <a:gd name="T27" fmla="*/ 387 h 7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91" h="702">
                                <a:moveTo>
                                  <a:pt x="57" y="366"/>
                                </a:moveTo>
                                <a:lnTo>
                                  <a:pt x="331" y="641"/>
                                </a:lnTo>
                                <a:lnTo>
                                  <a:pt x="388" y="702"/>
                                </a:lnTo>
                                <a:lnTo>
                                  <a:pt x="691" y="397"/>
                                </a:lnTo>
                                <a:lnTo>
                                  <a:pt x="296" y="0"/>
                                </a:lnTo>
                                <a:lnTo>
                                  <a:pt x="0" y="311"/>
                                </a:lnTo>
                                <a:lnTo>
                                  <a:pt x="57" y="366"/>
                                </a:lnTo>
                                <a:moveTo>
                                  <a:pt x="488" y="387"/>
                                </a:moveTo>
                                <a:lnTo>
                                  <a:pt x="379" y="497"/>
                                </a:lnTo>
                                <a:lnTo>
                                  <a:pt x="195" y="320"/>
                                </a:lnTo>
                                <a:lnTo>
                                  <a:pt x="300" y="205"/>
                                </a:lnTo>
                                <a:lnTo>
                                  <a:pt x="488" y="387"/>
                                </a:lnTo>
                                <a:moveTo>
                                  <a:pt x="488" y="387"/>
                                </a:moveTo>
                                <a:lnTo>
                                  <a:pt x="488" y="387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55"/>
                        <wps:cNvSpPr>
                          <a:spLocks noEditPoints="1"/>
                        </wps:cNvSpPr>
                        <wps:spPr bwMode="auto">
                          <a:xfrm>
                            <a:off x="2093119" y="3066257"/>
                            <a:ext cx="2146300" cy="2147887"/>
                          </a:xfrm>
                          <a:custGeom>
                            <a:avLst/>
                            <a:gdLst>
                              <a:gd name="T0" fmla="*/ 909 w 1352"/>
                              <a:gd name="T1" fmla="*/ 52 h 1353"/>
                              <a:gd name="T2" fmla="*/ 98 w 1352"/>
                              <a:gd name="T3" fmla="*/ 863 h 1353"/>
                              <a:gd name="T4" fmla="*/ 94 w 1352"/>
                              <a:gd name="T5" fmla="*/ 885 h 1353"/>
                              <a:gd name="T6" fmla="*/ 21 w 1352"/>
                              <a:gd name="T7" fmla="*/ 1246 h 1353"/>
                              <a:gd name="T8" fmla="*/ 0 w 1352"/>
                              <a:gd name="T9" fmla="*/ 1353 h 1353"/>
                              <a:gd name="T10" fmla="*/ 106 w 1352"/>
                              <a:gd name="T11" fmla="*/ 1332 h 1353"/>
                              <a:gd name="T12" fmla="*/ 468 w 1352"/>
                              <a:gd name="T13" fmla="*/ 1259 h 1353"/>
                              <a:gd name="T14" fmla="*/ 489 w 1352"/>
                              <a:gd name="T15" fmla="*/ 1255 h 1353"/>
                              <a:gd name="T16" fmla="*/ 1352 w 1352"/>
                              <a:gd name="T17" fmla="*/ 392 h 1353"/>
                              <a:gd name="T18" fmla="*/ 1301 w 1352"/>
                              <a:gd name="T19" fmla="*/ 342 h 1353"/>
                              <a:gd name="T20" fmla="*/ 1011 w 1352"/>
                              <a:gd name="T21" fmla="*/ 52 h 1353"/>
                              <a:gd name="T22" fmla="*/ 961 w 1352"/>
                              <a:gd name="T23" fmla="*/ 0 h 1353"/>
                              <a:gd name="T24" fmla="*/ 909 w 1352"/>
                              <a:gd name="T25" fmla="*/ 52 h 1353"/>
                              <a:gd name="T26" fmla="*/ 960 w 1352"/>
                              <a:gd name="T27" fmla="*/ 207 h 1353"/>
                              <a:gd name="T28" fmla="*/ 1148 w 1352"/>
                              <a:gd name="T29" fmla="*/ 393 h 1353"/>
                              <a:gd name="T30" fmla="*/ 415 w 1352"/>
                              <a:gd name="T31" fmla="*/ 1117 h 1353"/>
                              <a:gd name="T32" fmla="*/ 180 w 1352"/>
                              <a:gd name="T33" fmla="*/ 1169 h 1353"/>
                              <a:gd name="T34" fmla="*/ 238 w 1352"/>
                              <a:gd name="T35" fmla="*/ 927 h 1353"/>
                              <a:gd name="T36" fmla="*/ 960 w 1352"/>
                              <a:gd name="T37" fmla="*/ 207 h 1353"/>
                              <a:gd name="T38" fmla="*/ 960 w 1352"/>
                              <a:gd name="T39" fmla="*/ 207 h 1353"/>
                              <a:gd name="T40" fmla="*/ 960 w 1352"/>
                              <a:gd name="T41" fmla="*/ 207 h 13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2" h="1353">
                                <a:moveTo>
                                  <a:pt x="909" y="52"/>
                                </a:moveTo>
                                <a:lnTo>
                                  <a:pt x="98" y="863"/>
                                </a:lnTo>
                                <a:lnTo>
                                  <a:pt x="94" y="885"/>
                                </a:lnTo>
                                <a:lnTo>
                                  <a:pt x="21" y="1246"/>
                                </a:lnTo>
                                <a:lnTo>
                                  <a:pt x="0" y="1353"/>
                                </a:lnTo>
                                <a:lnTo>
                                  <a:pt x="106" y="1332"/>
                                </a:lnTo>
                                <a:lnTo>
                                  <a:pt x="468" y="1259"/>
                                </a:lnTo>
                                <a:lnTo>
                                  <a:pt x="489" y="1255"/>
                                </a:lnTo>
                                <a:lnTo>
                                  <a:pt x="1352" y="392"/>
                                </a:lnTo>
                                <a:lnTo>
                                  <a:pt x="1301" y="342"/>
                                </a:lnTo>
                                <a:lnTo>
                                  <a:pt x="1011" y="52"/>
                                </a:lnTo>
                                <a:lnTo>
                                  <a:pt x="961" y="0"/>
                                </a:lnTo>
                                <a:lnTo>
                                  <a:pt x="909" y="52"/>
                                </a:lnTo>
                                <a:close/>
                                <a:moveTo>
                                  <a:pt x="960" y="207"/>
                                </a:moveTo>
                                <a:lnTo>
                                  <a:pt x="1148" y="393"/>
                                </a:lnTo>
                                <a:lnTo>
                                  <a:pt x="415" y="1117"/>
                                </a:lnTo>
                                <a:lnTo>
                                  <a:pt x="180" y="1169"/>
                                </a:lnTo>
                                <a:lnTo>
                                  <a:pt x="238" y="927"/>
                                </a:lnTo>
                                <a:lnTo>
                                  <a:pt x="960" y="207"/>
                                </a:lnTo>
                                <a:close/>
                                <a:moveTo>
                                  <a:pt x="960" y="207"/>
                                </a:moveTo>
                                <a:lnTo>
                                  <a:pt x="960" y="20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" name="Freeform 56"/>
                        <wps:cNvSpPr>
                          <a:spLocks noEditPoints="1"/>
                        </wps:cNvSpPr>
                        <wps:spPr bwMode="auto">
                          <a:xfrm>
                            <a:off x="2254250" y="2897187"/>
                            <a:ext cx="2146300" cy="2147887"/>
                          </a:xfrm>
                          <a:custGeom>
                            <a:avLst/>
                            <a:gdLst>
                              <a:gd name="T0" fmla="*/ 909 w 1352"/>
                              <a:gd name="T1" fmla="*/ 52 h 1353"/>
                              <a:gd name="T2" fmla="*/ 98 w 1352"/>
                              <a:gd name="T3" fmla="*/ 863 h 1353"/>
                              <a:gd name="T4" fmla="*/ 94 w 1352"/>
                              <a:gd name="T5" fmla="*/ 885 h 1353"/>
                              <a:gd name="T6" fmla="*/ 21 w 1352"/>
                              <a:gd name="T7" fmla="*/ 1246 h 1353"/>
                              <a:gd name="T8" fmla="*/ 0 w 1352"/>
                              <a:gd name="T9" fmla="*/ 1353 h 1353"/>
                              <a:gd name="T10" fmla="*/ 106 w 1352"/>
                              <a:gd name="T11" fmla="*/ 1332 h 1353"/>
                              <a:gd name="T12" fmla="*/ 468 w 1352"/>
                              <a:gd name="T13" fmla="*/ 1259 h 1353"/>
                              <a:gd name="T14" fmla="*/ 489 w 1352"/>
                              <a:gd name="T15" fmla="*/ 1255 h 1353"/>
                              <a:gd name="T16" fmla="*/ 1352 w 1352"/>
                              <a:gd name="T17" fmla="*/ 392 h 1353"/>
                              <a:gd name="T18" fmla="*/ 1301 w 1352"/>
                              <a:gd name="T19" fmla="*/ 342 h 1353"/>
                              <a:gd name="T20" fmla="*/ 1011 w 1352"/>
                              <a:gd name="T21" fmla="*/ 52 h 1353"/>
                              <a:gd name="T22" fmla="*/ 961 w 1352"/>
                              <a:gd name="T23" fmla="*/ 0 h 1353"/>
                              <a:gd name="T24" fmla="*/ 909 w 1352"/>
                              <a:gd name="T25" fmla="*/ 52 h 1353"/>
                              <a:gd name="T26" fmla="*/ 960 w 1352"/>
                              <a:gd name="T27" fmla="*/ 207 h 1353"/>
                              <a:gd name="T28" fmla="*/ 1148 w 1352"/>
                              <a:gd name="T29" fmla="*/ 393 h 1353"/>
                              <a:gd name="T30" fmla="*/ 415 w 1352"/>
                              <a:gd name="T31" fmla="*/ 1117 h 1353"/>
                              <a:gd name="T32" fmla="*/ 180 w 1352"/>
                              <a:gd name="T33" fmla="*/ 1169 h 1353"/>
                              <a:gd name="T34" fmla="*/ 238 w 1352"/>
                              <a:gd name="T35" fmla="*/ 927 h 1353"/>
                              <a:gd name="T36" fmla="*/ 960 w 1352"/>
                              <a:gd name="T37" fmla="*/ 207 h 1353"/>
                              <a:gd name="T38" fmla="*/ 960 w 1352"/>
                              <a:gd name="T39" fmla="*/ 207 h 1353"/>
                              <a:gd name="T40" fmla="*/ 960 w 1352"/>
                              <a:gd name="T41" fmla="*/ 207 h 13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2" h="1353">
                                <a:moveTo>
                                  <a:pt x="909" y="52"/>
                                </a:moveTo>
                                <a:lnTo>
                                  <a:pt x="98" y="863"/>
                                </a:lnTo>
                                <a:lnTo>
                                  <a:pt x="94" y="885"/>
                                </a:lnTo>
                                <a:lnTo>
                                  <a:pt x="21" y="1246"/>
                                </a:lnTo>
                                <a:lnTo>
                                  <a:pt x="0" y="1353"/>
                                </a:lnTo>
                                <a:lnTo>
                                  <a:pt x="106" y="1332"/>
                                </a:lnTo>
                                <a:lnTo>
                                  <a:pt x="468" y="1259"/>
                                </a:lnTo>
                                <a:lnTo>
                                  <a:pt x="489" y="1255"/>
                                </a:lnTo>
                                <a:lnTo>
                                  <a:pt x="1352" y="392"/>
                                </a:lnTo>
                                <a:lnTo>
                                  <a:pt x="1301" y="342"/>
                                </a:lnTo>
                                <a:lnTo>
                                  <a:pt x="1011" y="52"/>
                                </a:lnTo>
                                <a:lnTo>
                                  <a:pt x="961" y="0"/>
                                </a:lnTo>
                                <a:lnTo>
                                  <a:pt x="909" y="52"/>
                                </a:lnTo>
                                <a:moveTo>
                                  <a:pt x="960" y="207"/>
                                </a:moveTo>
                                <a:lnTo>
                                  <a:pt x="1148" y="393"/>
                                </a:lnTo>
                                <a:lnTo>
                                  <a:pt x="415" y="1117"/>
                                </a:lnTo>
                                <a:lnTo>
                                  <a:pt x="180" y="1169"/>
                                </a:lnTo>
                                <a:lnTo>
                                  <a:pt x="238" y="927"/>
                                </a:lnTo>
                                <a:lnTo>
                                  <a:pt x="960" y="207"/>
                                </a:lnTo>
                                <a:moveTo>
                                  <a:pt x="960" y="207"/>
                                </a:moveTo>
                                <a:lnTo>
                                  <a:pt x="960" y="207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1" name="Freeform 57"/>
                        <wps:cNvSpPr>
                          <a:spLocks noEditPoints="1"/>
                        </wps:cNvSpPr>
                        <wps:spPr bwMode="auto">
                          <a:xfrm>
                            <a:off x="536575" y="1716087"/>
                            <a:ext cx="2898775" cy="215900"/>
                          </a:xfrm>
                          <a:custGeom>
                            <a:avLst/>
                            <a:gdLst>
                              <a:gd name="T0" fmla="*/ 75 w 1882"/>
                              <a:gd name="T1" fmla="*/ 140 h 140"/>
                              <a:gd name="T2" fmla="*/ 1806 w 1882"/>
                              <a:gd name="T3" fmla="*/ 140 h 140"/>
                              <a:gd name="T4" fmla="*/ 1882 w 1882"/>
                              <a:gd name="T5" fmla="*/ 70 h 140"/>
                              <a:gd name="T6" fmla="*/ 1806 w 1882"/>
                              <a:gd name="T7" fmla="*/ 0 h 140"/>
                              <a:gd name="T8" fmla="*/ 75 w 1882"/>
                              <a:gd name="T9" fmla="*/ 0 h 140"/>
                              <a:gd name="T10" fmla="*/ 0 w 1882"/>
                              <a:gd name="T11" fmla="*/ 70 h 140"/>
                              <a:gd name="T12" fmla="*/ 75 w 1882"/>
                              <a:gd name="T13" fmla="*/ 140 h 140"/>
                              <a:gd name="T14" fmla="*/ 75 w 1882"/>
                              <a:gd name="T15" fmla="*/ 140 h 140"/>
                              <a:gd name="T16" fmla="*/ 75 w 1882"/>
                              <a:gd name="T17" fmla="*/ 14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82" h="140">
                                <a:moveTo>
                                  <a:pt x="75" y="140"/>
                                </a:moveTo>
                                <a:cubicBezTo>
                                  <a:pt x="1806" y="140"/>
                                  <a:pt x="1806" y="140"/>
                                  <a:pt x="1806" y="140"/>
                                </a:cubicBezTo>
                                <a:cubicBezTo>
                                  <a:pt x="1848" y="140"/>
                                  <a:pt x="1882" y="109"/>
                                  <a:pt x="1882" y="70"/>
                                </a:cubicBezTo>
                                <a:cubicBezTo>
                                  <a:pt x="1882" y="32"/>
                                  <a:pt x="1848" y="0"/>
                                  <a:pt x="1806" y="0"/>
                                </a:cubicBezTo>
                                <a:cubicBezTo>
                                  <a:pt x="75" y="0"/>
                                  <a:pt x="75" y="0"/>
                                  <a:pt x="75" y="0"/>
                                </a:cubicBezTo>
                                <a:cubicBezTo>
                                  <a:pt x="33" y="0"/>
                                  <a:pt x="0" y="32"/>
                                  <a:pt x="0" y="70"/>
                                </a:cubicBezTo>
                                <a:cubicBezTo>
                                  <a:pt x="0" y="109"/>
                                  <a:pt x="33" y="140"/>
                                  <a:pt x="75" y="140"/>
                                </a:cubicBezTo>
                                <a:close/>
                                <a:moveTo>
                                  <a:pt x="75" y="140"/>
                                </a:moveTo>
                                <a:cubicBezTo>
                                  <a:pt x="75" y="140"/>
                                  <a:pt x="75" y="140"/>
                                  <a:pt x="75" y="14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Freeform 58"/>
                        <wps:cNvSpPr>
                          <a:spLocks noEditPoints="1"/>
                        </wps:cNvSpPr>
                        <wps:spPr bwMode="auto">
                          <a:xfrm>
                            <a:off x="536575" y="965199"/>
                            <a:ext cx="2898775" cy="215900"/>
                          </a:xfrm>
                          <a:custGeom>
                            <a:avLst/>
                            <a:gdLst>
                              <a:gd name="T0" fmla="*/ 75 w 1882"/>
                              <a:gd name="T1" fmla="*/ 140 h 140"/>
                              <a:gd name="T2" fmla="*/ 1806 w 1882"/>
                              <a:gd name="T3" fmla="*/ 140 h 140"/>
                              <a:gd name="T4" fmla="*/ 1882 w 1882"/>
                              <a:gd name="T5" fmla="*/ 70 h 140"/>
                              <a:gd name="T6" fmla="*/ 1806 w 1882"/>
                              <a:gd name="T7" fmla="*/ 0 h 140"/>
                              <a:gd name="T8" fmla="*/ 75 w 1882"/>
                              <a:gd name="T9" fmla="*/ 0 h 140"/>
                              <a:gd name="T10" fmla="*/ 0 w 1882"/>
                              <a:gd name="T11" fmla="*/ 70 h 140"/>
                              <a:gd name="T12" fmla="*/ 75 w 1882"/>
                              <a:gd name="T13" fmla="*/ 140 h 140"/>
                              <a:gd name="T14" fmla="*/ 75 w 1882"/>
                              <a:gd name="T15" fmla="*/ 140 h 140"/>
                              <a:gd name="T16" fmla="*/ 75 w 1882"/>
                              <a:gd name="T17" fmla="*/ 140 h 1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882" h="140">
                                <a:moveTo>
                                  <a:pt x="75" y="140"/>
                                </a:moveTo>
                                <a:cubicBezTo>
                                  <a:pt x="1806" y="140"/>
                                  <a:pt x="1806" y="140"/>
                                  <a:pt x="1806" y="140"/>
                                </a:cubicBezTo>
                                <a:cubicBezTo>
                                  <a:pt x="1848" y="140"/>
                                  <a:pt x="1882" y="109"/>
                                  <a:pt x="1882" y="70"/>
                                </a:cubicBezTo>
                                <a:cubicBezTo>
                                  <a:pt x="1882" y="32"/>
                                  <a:pt x="1848" y="0"/>
                                  <a:pt x="1806" y="0"/>
                                </a:cubicBezTo>
                                <a:cubicBezTo>
                                  <a:pt x="75" y="0"/>
                                  <a:pt x="75" y="0"/>
                                  <a:pt x="75" y="0"/>
                                </a:cubicBezTo>
                                <a:cubicBezTo>
                                  <a:pt x="33" y="0"/>
                                  <a:pt x="0" y="32"/>
                                  <a:pt x="0" y="70"/>
                                </a:cubicBezTo>
                                <a:cubicBezTo>
                                  <a:pt x="0" y="109"/>
                                  <a:pt x="33" y="140"/>
                                  <a:pt x="75" y="140"/>
                                </a:cubicBezTo>
                                <a:close/>
                                <a:moveTo>
                                  <a:pt x="75" y="140"/>
                                </a:moveTo>
                                <a:cubicBezTo>
                                  <a:pt x="75" y="140"/>
                                  <a:pt x="75" y="140"/>
                                  <a:pt x="75" y="140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0" o:spid="_x0000_s1026" o:spt="203" style="position:absolute;left:0pt;margin-left:32.2pt;margin-top:28.6pt;height:39.7pt;width:36.85pt;z-index:251670528;mso-width-relative:page;mso-height-relative:page;" coordsize="4733925,5214144" o:gfxdata="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">
                <o:lock v:ext="edit" aspectratio="f"/>
                <v:shape id="Freeform 52" o:spid="_x0000_s1026" o:spt="100" style="position:absolute;left:0;top:0;height:4400550;width:4078288;" filled="t" stroked="f" coordsize="2649,2858" o:gfxdata="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9DAVvQAA&#10;ANsAAAAPAAAAAAAAAAEAIAAAACIAAABkcnMvZG93bnJldi54bWxQSwECFAAUAAAACACHTuJAMy8F&#10;njsAAAA5AAAAEAAAAAAAAAABACAAAAAMAQAAZHJzL3NoYXBleG1sLnhtbFBLBQYAAAAABgAGAFsB&#10;AAC2AwAAAAA=&#10;" path="m2271,150c2396,150,2498,252,2498,376c2498,1429,2498,1429,2498,1429c1251,2708,1251,2708,1251,2708c1287,2708,1287,2708,1287,2708c378,2708,378,2708,378,2708c253,2708,151,2607,151,2483c151,150,151,150,151,150c76,150,76,150,76,150l2271,150xm0,0c0,2483,0,2483,0,2483c0,2691,169,2858,378,2858c1319,2858,1319,2858,1319,2858c1341,2836,1341,2836,1341,2836c2628,1535,2628,1535,2628,1535c2649,1513,2649,1513,2649,1513c2649,376,2649,376,2649,376c2649,169,2480,0,2271,0l0,0xm0,0c0,0,0,0,0,0e">
                  <v:path o:connectlocs="3496335,230959;3845814,578938;3845814,2200275;1925986,4169590;1981410,4169590;581952,4169590;232473,3823151;232473,230959;117006,230959;3496335,230959;0,0;0,3823151;581952,4400550;2030676,4400550;2064546,4366675;4045957,2363486;4078288,2329612;4078288,578938;3496335,0;0,0;0,0;0,0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3636962;top:2554287;height:1114425;width:1096963;" filled="t" stroked="f" coordsize="691,702" o:gfxdata="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qnicugAAANsA&#10;AAAPAAAAAAAAAAEAIAAAACIAAABkcnMvZG93bnJldi54bWxQSwECFAAUAAAACACHTuJAMy8FnjsA&#10;AAA5AAAAEAAAAAAAAAABACAAAAAJAQAAZHJzL3NoYXBleG1sLnhtbFBLBQYAAAAABgAGAFsBAACz&#10;AwAAAAA=&#10;" path="m57,366l331,641,388,702,691,397,296,0,0,311,57,366xm488,387l379,497,195,320,300,205,488,387xm488,387l488,387xe">
                  <v:path o:connectlocs="90487,581025;525462,1017587;615950,1114425;1096963,630237;469900,0;0,493712;90487,581025;774700,614362;601662,788987;309562,508000;476250,325437;774700,614362;774700,614362;774700,61436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3636962;top:2554287;height:1114425;width:1096963;" filled="t" stroked="f" coordsize="691,702" o:gfxdata="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TXs7rUAAADbAAAADwAA&#10;AAAAAAABACAAAAAiAAAAZHJzL2Rvd25yZXYueG1sUEsBAhQAFAAAAAgAh07iQDMvBZ47AAAAOQAA&#10;ABAAAAAAAAAAAQAgAAAABAEAAGRycy9zaGFwZXhtbC54bWxQSwUGAAAAAAYABgBbAQAArgMAAAAA&#10;" path="m57,366l331,641,388,702,691,397,296,0,0,311,57,366m488,387l379,497,195,320,300,205,488,387m488,387l488,387e">
                  <v:path o:connectlocs="90487,581025;525462,1017587;615950,1114425;1096963,630237;469900,0;0,493712;90487,581025;774700,614362;601662,788987;309562,508000;476250,325437;774700,614362;774700,614362;774700,61436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2093119;top:3066257;height:2147887;width:2146300;" filled="t" stroked="f" coordsize="1352,1353" o:gfxdata="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zfu28AAAA&#10;2wAAAA8AAAAAAAAAAQAgAAAAIgAAAGRycy9kb3ducmV2LnhtbFBLAQIUABQAAAAIAIdO4kAzLwWe&#10;OwAAADkAAAAQAAAAAAAAAAEAIAAAAAsBAABkcnMvc2hhcGV4bWwueG1sUEsFBgAAAAAGAAYAWwEA&#10;ALUDAAAAAA==&#10;" path="m909,52l98,863,94,885,21,1246,0,1353,106,1332,468,1259,489,1255,1352,392,1301,342,1011,52,961,0,909,52xm960,207l1148,393,415,1117,180,1169,238,927,960,207xm960,207l960,207xe">
                  <v:path o:connectlocs="1443037,82549;155575,1370012;149225,1404937;33337,1978024;0,2147887;168275,2114549;742950,1998662;776287,1992312;2146300,622299;2065337,542924;1604962,82549;1525587,0;1443037,82549;1524000,328612;1822450,623887;658812,1773237;285750,1855787;377825,1471612;1524000,328612;1524000,328612;1524000,328612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2254250;top:2897187;height:2147887;width:2146300;" filled="t" stroked="f" coordsize="1352,1353" o:gfxdata="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LQQa25AAAA2wAA&#10;AA8AAAAAAAAAAQAgAAAAIgAAAGRycy9kb3ducmV2LnhtbFBLAQIUABQAAAAIAIdO4kAzLwWeOwAA&#10;ADkAAAAQAAAAAAAAAAEAIAAAAAgBAABkcnMvc2hhcGV4bWwueG1sUEsFBgAAAAAGAAYAWwEAALID&#10;AAAAAA==&#10;" path="m909,52l98,863,94,885,21,1246,0,1353,106,1332,468,1259,489,1255,1352,392,1301,342,1011,52,961,0,909,52m960,207l1148,393,415,1117,180,1169,238,927,960,207m960,207l960,207e">
                  <v:path o:connectlocs="1443037,82549;155575,1370012;149225,1404937;33337,1978024;0,2147887;168275,2114549;742950,1998662;776287,1992312;2146300,622299;2065337,542924;1604962,82549;1525587,0;1443037,82549;1524000,328612;1822450,623887;658812,1773237;285750,1855787;377825,1471612;1524000,328612;1524000,328612;1524000,328612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536575;top:1716087;height:215900;width:2898775;" filled="t" stroked="f" coordsize="1882,140" o:gfxdata="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mxf7sAAADb&#10;AAAADwAAAAAAAAABACAAAAAiAAAAZHJzL2Rvd25yZXYueG1sUEsBAhQAFAAAAAgAh07iQDMvBZ47&#10;AAAAOQAAABAAAAAAAAAAAQAgAAAACgEAAGRycy9zaGFwZXhtbC54bWxQSwUGAAAAAAYABgBbAQAA&#10;tAMAAAAA&#10;" path="m75,140c1806,140,1806,140,1806,140c1848,140,1882,109,1882,70c1882,32,1848,0,1806,0c75,0,75,0,75,0c33,0,0,32,0,70c0,109,33,140,75,140xm75,140c75,140,75,140,75,140e">
                  <v:path o:connectlocs="115519,215900;2781715,215900;2898775,107950;2781715,0;115519,0;0,107950;115519,215900;115519,215900;115519,21590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536575;top:965199;height:215900;width:2898775;" filled="t" stroked="f" coordsize="1882,140" o:gfxdata="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WsvCLsAAADb&#10;AAAADwAAAAAAAAABACAAAAAiAAAAZHJzL2Rvd25yZXYueG1sUEsBAhQAFAAAAAgAh07iQDMvBZ47&#10;AAAAOQAAABAAAAAAAAAAAQAgAAAACgEAAGRycy9zaGFwZXhtbC54bWxQSwUGAAAAAAYABgBbAQAA&#10;tAMAAAAA&#10;" path="m75,140c1806,140,1806,140,1806,140c1848,140,1882,109,1882,70c1882,32,1848,0,1806,0c75,0,75,0,75,0c33,0,0,32,0,70c0,109,33,140,75,140xm75,140c75,140,75,140,75,140e">
                  <v:path o:connectlocs="115519,215900;2781715,215900;2898775,107950;2781715,0;115519,0;0,107950;115519,215900;115519,215900;115519,215900" o:connectangles="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w:br w:type="page"/>
      </w:r>
    </w:p>
    <w:p w14:paraId="3462C6B7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QUESTION 1</w:t>
      </w:r>
    </w:p>
    <w:p w14:paraId="422F8D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#define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_CRT_SECURE_NO_WARNINGS</w:t>
      </w:r>
    </w:p>
    <w:p w14:paraId="07075F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0FE8D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411158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A942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saving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};</w:t>
      </w:r>
    </w:p>
    <w:p w14:paraId="74C34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C858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depositor[50];</w:t>
      </w:r>
    </w:p>
    <w:p w14:paraId="42DEE3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accnum[30];</w:t>
      </w:r>
    </w:p>
    <w:p w14:paraId="61277D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type;</w:t>
      </w:r>
    </w:p>
    <w:p w14:paraId="696C8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bal;</w:t>
      </w:r>
    </w:p>
    <w:p w14:paraId="0A2941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bankname[50];</w:t>
      </w:r>
    </w:p>
    <w:p w14:paraId="68C861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code[20];</w:t>
      </w:r>
    </w:p>
    <w:p w14:paraId="3449EF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city[30];</w:t>
      </w:r>
    </w:p>
    <w:p w14:paraId="7B6544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</w:t>
      </w:r>
    </w:p>
    <w:p w14:paraId="26162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8E450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E7634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bank() : type(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saving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16C04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strcpy(depositor,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C92F9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strcpy(accnum,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740A4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bal = 0.0;</w:t>
      </w:r>
    </w:p>
    <w:p w14:paraId="49730A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strcpy(bankname,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872B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strcpy(code,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DD55F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strcpy(city,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981A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count++;</w:t>
      </w:r>
    </w:p>
    <w:p w14:paraId="3D7FA0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19E3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2404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bank(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: type(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60707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strcpy(depositor,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15A2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strcpy(accnum,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10C23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bal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F45E5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strcpy(bankname,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77046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strcpy(code,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D7F5C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strcpy(city,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9E425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count++;</w:t>
      </w:r>
    </w:p>
    <w:p w14:paraId="095E09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B6C74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605CF3">
      <w:pPr>
        <w:spacing w:beforeLines="0" w:afterLines="0"/>
        <w:ind w:firstLine="38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deposit(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amt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8FE950F">
      <w:pPr>
        <w:spacing w:beforeLines="0" w:afterLines="0"/>
        <w:ind w:firstLine="38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304AAE5E">
      <w:pPr>
        <w:spacing w:beforeLines="0" w:afterLines="0"/>
        <w:ind w:firstLine="38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 +=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amt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EE3712">
      <w:pPr>
        <w:spacing w:beforeLines="0" w:afterLines="0"/>
        <w:ind w:firstLine="38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</w:t>
      </w:r>
    </w:p>
    <w:p w14:paraId="3410DE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F556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withdraw(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amt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57C9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amt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&lt;= bal) bal -=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amt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112F3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"Insufficient balance"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57211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18E35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98B0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{</w:t>
      </w:r>
    </w:p>
    <w:p w14:paraId="1A507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"Depositor: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depositor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84046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#: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accnum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C58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"Type: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(type ==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saving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?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"Saving"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"Current"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7843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"Bank: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bankname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69A2B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"Branch Code: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code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A5F17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"City: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7C689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"Balance: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8231F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"----------------------"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F2ADA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4AA3B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61E9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getAccNum()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accnum; }</w:t>
      </w:r>
    </w:p>
    <w:p w14:paraId="35295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getType()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type; }</w:t>
      </w:r>
    </w:p>
    <w:p w14:paraId="37F61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getCount()</w:t>
      </w:r>
    </w:p>
    <w:p w14:paraId="29A86F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count; }</w:t>
      </w:r>
    </w:p>
    <w:p w14:paraId="40A62B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05C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manual string compare</w:t>
      </w:r>
    </w:p>
    <w:p w14:paraId="297FE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sameAcc(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B382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209E73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[i]) {</w:t>
      </w:r>
    </w:p>
    <w:p w14:paraId="6112C7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!=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F6CC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i++;</w:t>
      </w:r>
    </w:p>
    <w:p w14:paraId="783082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6DAA9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==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5B8A67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2A9DC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7648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file save</w:t>
      </w:r>
    </w:p>
    <w:p w14:paraId="31555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136A2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depositor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accnum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type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</w:t>
      </w:r>
    </w:p>
    <w:p w14:paraId="2053E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bankname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code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city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F8946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1330D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92B1E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load helper</w:t>
      </w:r>
    </w:p>
    <w:p w14:paraId="21760B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*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1BD5F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d[50], a[30], nm[50], c[20], ct[30];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</w:t>
      </w:r>
    </w:p>
    <w:p w14:paraId="087196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!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.getline(d, 50))</w:t>
      </w:r>
    </w:p>
    <w:p w14:paraId="1A1247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A601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.getline(a, 30);</w:t>
      </w:r>
    </w:p>
    <w:p w14:paraId="5CE5C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t;</w:t>
      </w:r>
    </w:p>
    <w:p w14:paraId="08D259D2">
      <w:pPr>
        <w:spacing w:beforeLines="0" w:afterLines="0"/>
        <w:ind w:firstLine="665" w:firstLineChars="35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.ignore();</w:t>
      </w:r>
    </w:p>
    <w:p w14:paraId="30F13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 </w:t>
      </w:r>
    </w:p>
    <w:p w14:paraId="311E8E40">
      <w:pPr>
        <w:spacing w:beforeLines="0" w:afterLines="0"/>
        <w:ind w:firstLine="760" w:firstLineChars="40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.ignore();</w:t>
      </w:r>
    </w:p>
    <w:p w14:paraId="4A778E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.getline(nm, 50);</w:t>
      </w:r>
    </w:p>
    <w:p w14:paraId="03D64B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.getline(c, 20);</w:t>
      </w:r>
    </w:p>
    <w:p w14:paraId="72666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.getline(ct, 30);</w:t>
      </w:r>
    </w:p>
    <w:p w14:paraId="56196D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(d, a,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)t, b, nm, c, ct);</w:t>
      </w:r>
    </w:p>
    <w:p w14:paraId="6D391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44A8F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EB18C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A21B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::count = 0;</w:t>
      </w:r>
    </w:p>
    <w:p w14:paraId="6A1C1E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252EB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find account index by number</w:t>
      </w:r>
    </w:p>
    <w:p w14:paraId="332C9D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findAccount(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accounts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[],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accNum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CB8C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size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18C8ED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accounts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::sameAcc(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accounts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[i]-&gt;getAccNum(),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accNum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53E3F5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i;</w:t>
      </w:r>
    </w:p>
    <w:p w14:paraId="43F792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-1;</w:t>
      </w:r>
    </w:p>
    <w:p w14:paraId="336F69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9D28E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956D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3C0F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accounts[100] =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};</w:t>
      </w:r>
    </w:p>
    <w:p w14:paraId="472237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= 0;</w:t>
      </w:r>
    </w:p>
    <w:p w14:paraId="63FC6D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load file</w:t>
      </w:r>
    </w:p>
    <w:p w14:paraId="23E00B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fin(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"accounts.txt"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C103E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b 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::loadFromFile(fin)) accounts[size++] = b;</w:t>
      </w:r>
    </w:p>
    <w:p w14:paraId="501E26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fin.close();</w:t>
      </w:r>
    </w:p>
    <w:p w14:paraId="03D86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&gt; 0)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size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account loaded from file."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1995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2A5FA0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8C318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  <w:lang w:val="en-US"/>
        </w:rPr>
        <w:t>=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===== Bank Menu ====="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B1F65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Create Account"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9947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Deposit"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A6FD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Withdraw"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C97E0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Display All Accounts"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689A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Delete Account"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5446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Exit"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62C0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choice: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24E80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AE1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switch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(choice) {</w:t>
      </w:r>
    </w:p>
    <w:p w14:paraId="593236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1: {</w:t>
      </w:r>
    </w:p>
    <w:p w14:paraId="56BFC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(size &gt;= 100) </w:t>
      </w:r>
    </w:p>
    <w:p w14:paraId="4FF7DF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free slots!"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725D9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0B10B8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d[50], a[30], nm[50], c[20], ct[30];</w:t>
      </w:r>
    </w:p>
    <w:p w14:paraId="57A668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tChoice;</w:t>
      </w:r>
    </w:p>
    <w:p w14:paraId="4F871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</w:t>
      </w:r>
    </w:p>
    <w:p w14:paraId="4D25C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80D11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"Depositor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cin.getline(d, 50);</w:t>
      </w:r>
    </w:p>
    <w:p w14:paraId="2B4E4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#: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3A755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Type (0-Saving,1-Current):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D5BF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tChoice;</w:t>
      </w:r>
    </w:p>
    <w:p w14:paraId="7B2665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"Initial Balance: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A2832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b;</w:t>
      </w:r>
    </w:p>
    <w:p w14:paraId="037859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39F88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"Bank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10CF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cin.getline(nm, 50);</w:t>
      </w:r>
    </w:p>
    <w:p w14:paraId="2409BA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"Branch Code: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</w:p>
    <w:p w14:paraId="5DA9F6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c;</w:t>
      </w:r>
    </w:p>
    <w:p w14:paraId="704E3B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cin.ignore(1000,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'\n'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237E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"City: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B8915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cin.getline(ct, 30);</w:t>
      </w:r>
    </w:p>
    <w:p w14:paraId="603C16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 = (tChoice == 0) ?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saving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F4F4F"/>
          <w:sz w:val="19"/>
          <w:szCs w:val="24"/>
          <w:highlight w:val="white"/>
        </w:rPr>
        <w:t>current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AA5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accounts[size++]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bank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(d, a, t, b, nm, c, ct);</w:t>
      </w:r>
    </w:p>
    <w:p w14:paraId="3CE7ED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created!"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CFD0F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726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D2C53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2: {</w:t>
      </w:r>
    </w:p>
    <w:p w14:paraId="3A0F2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a[30];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amt;</w:t>
      </w:r>
    </w:p>
    <w:p w14:paraId="4717A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Account #: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063561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idx = findAccount(accounts, size, a);</w:t>
      </w:r>
    </w:p>
    <w:p w14:paraId="583EA9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(idx != -1) </w:t>
      </w:r>
    </w:p>
    <w:p w14:paraId="563BFA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"Amount to deposit: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FE36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amt; accounts[idx]-&gt;deposit(amt); </w:t>
      </w:r>
    </w:p>
    <w:p w14:paraId="147228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"Deposited!"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4387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12E48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</w:p>
    <w:p w14:paraId="250440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not found!"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0201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E4C3C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A6AF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3: {</w:t>
      </w:r>
    </w:p>
    <w:p w14:paraId="4ED402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a[30];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amt;</w:t>
      </w:r>
    </w:p>
    <w:p w14:paraId="748BF5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Account #: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2DCAFA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idx = findAccount(accounts, size, a);</w:t>
      </w:r>
    </w:p>
    <w:p w14:paraId="50C59C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(idx != -1) </w:t>
      </w:r>
    </w:p>
    <w:p w14:paraId="3ECDD9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"Amount to withdraw: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C642F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amt;</w:t>
      </w:r>
    </w:p>
    <w:p w14:paraId="0ECD1E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accounts[idx]-&gt;withdraw(amt);</w:t>
      </w:r>
    </w:p>
    <w:p w14:paraId="357F8A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"Done!"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8040B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A7CB2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not found!"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64414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4754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A7038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4: {</w:t>
      </w:r>
    </w:p>
    <w:p w14:paraId="3B5310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2DD134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(accounts[i]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3739BB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accounts[i]-&gt;display();</w:t>
      </w:r>
    </w:p>
    <w:p w14:paraId="21B94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8869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B7BD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5: {</w:t>
      </w:r>
    </w:p>
    <w:p w14:paraId="1BB811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a[30]; </w:t>
      </w:r>
    </w:p>
    <w:p w14:paraId="4EA68E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Account #: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DA5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a;</w:t>
      </w:r>
    </w:p>
    <w:p w14:paraId="737D7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idx = findAccount(accounts, size, a);</w:t>
      </w:r>
    </w:p>
    <w:p w14:paraId="438E5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(idx != -1) </w:t>
      </w:r>
    </w:p>
    <w:p w14:paraId="5C3B83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05AA9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accounts[idx];</w:t>
      </w:r>
    </w:p>
    <w:p w14:paraId="5EE107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idx; j &lt; size - 1; j++) accounts[j] = accounts[j + 1];</w:t>
      </w:r>
    </w:p>
    <w:p w14:paraId="5E6C83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accounts[size - 1]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56BD6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size--;</w:t>
      </w:r>
    </w:p>
    <w:p w14:paraId="0ECCD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deleted!"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DC7CB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B5F08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 not found!"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951FE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21B8B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5E320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6:</w:t>
      </w:r>
    </w:p>
    <w:p w14:paraId="3226F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30024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fout(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"accounts.txt"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FB07F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 </w:t>
      </w:r>
    </w:p>
    <w:p w14:paraId="266364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(accounts[i]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4825C0F2">
      <w:pPr>
        <w:spacing w:beforeLines="0" w:afterLines="0"/>
        <w:ind w:firstLine="1615" w:firstLineChars="85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accounts[i]-&gt;saveToFile(fout);</w:t>
      </w:r>
    </w:p>
    <w:p w14:paraId="68EC05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fout.close();</w:t>
      </w:r>
    </w:p>
    <w:p w14:paraId="539D43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saved. Exiting."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284A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break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1174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AEEEA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choice!"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05AA6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F593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11892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!= 6);</w:t>
      </w:r>
    </w:p>
    <w:p w14:paraId="4F697E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0C2D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size; i++)</w:t>
      </w:r>
    </w:p>
    <w:p w14:paraId="5E0338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(accounts[i]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nullptr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2C3B5B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accounts[i];</w:t>
      </w:r>
    </w:p>
    <w:p w14:paraId="3E976B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6D3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42EC492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A225D4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Times New Roman" w:hAnsi="Times New Roman" w:cs="Times New Roman"/>
          <w:color w:val="002060"/>
          <w:sz w:val="24"/>
          <w:szCs w:val="24"/>
          <w:u w:val="thick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24"/>
          <w:szCs w:val="24"/>
          <w:highlight w:val="white"/>
        </w:rPr>
        <w:tab/>
      </w:r>
    </w:p>
    <w:p w14:paraId="4CE20FA4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OUTPUT</w:t>
      </w:r>
    </w:p>
    <w:p w14:paraId="028F85DE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  <w:r>
        <w:drawing>
          <wp:inline distT="0" distB="0" distL="114300" distR="114300">
            <wp:extent cx="2362200" cy="161925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</w:t>
      </w:r>
      <w:r>
        <w:drawing>
          <wp:inline distT="0" distB="0" distL="114300" distR="114300">
            <wp:extent cx="2818130" cy="1652905"/>
            <wp:effectExtent l="0" t="0" r="127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813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6A128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  <w:r>
        <w:drawing>
          <wp:inline distT="0" distB="0" distL="114300" distR="114300">
            <wp:extent cx="2447925" cy="1828800"/>
            <wp:effectExtent l="0" t="0" r="571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6550" cy="1266825"/>
            <wp:effectExtent l="0" t="0" r="3810" b="13335"/>
            <wp:docPr id="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DE826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  <w:r>
        <w:drawing>
          <wp:inline distT="0" distB="0" distL="114300" distR="114300">
            <wp:extent cx="3204845" cy="734060"/>
            <wp:effectExtent l="0" t="0" r="10795" b="12700"/>
            <wp:docPr id="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484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7992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  <w:rPr>
          <w:rFonts w:hint="default"/>
          <w:lang w:val="en-US" w:eastAsia="zh-CN"/>
        </w:rPr>
      </w:pPr>
    </w:p>
    <w:p w14:paraId="53A425AD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</w:p>
    <w:p w14:paraId="6FC5D7F2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QUESTION 2</w:t>
      </w:r>
    </w:p>
    <w:p w14:paraId="4AE65D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6D080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EDB4D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HotDogStand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8C8D1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id;</w:t>
      </w:r>
    </w:p>
    <w:p w14:paraId="3C6E40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soldCount;</w:t>
      </w:r>
    </w:p>
    <w:p w14:paraId="6CE329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totalSold;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tracks all stands total</w:t>
      </w:r>
    </w:p>
    <w:p w14:paraId="3757CB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0150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342301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Constructor</w:t>
      </w:r>
    </w:p>
    <w:p w14:paraId="1D3814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HotDogStand(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</w:p>
    <w:p w14:paraId="1A8E64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7D923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id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E3929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soldCount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8B7A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totalSold +=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count initial sold too</w:t>
      </w:r>
    </w:p>
    <w:p w14:paraId="626657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58633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Calling this every time a hot dog is sold</w:t>
      </w:r>
    </w:p>
    <w:p w14:paraId="0EF5F0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justSold() </w:t>
      </w:r>
    </w:p>
    <w:p w14:paraId="7775B7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F1669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soldCount++;</w:t>
      </w:r>
    </w:p>
    <w:p w14:paraId="6C3911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totalSold++;</w:t>
      </w:r>
    </w:p>
    <w:p w14:paraId="6C0C19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59EC3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getSold() </w:t>
      </w:r>
    </w:p>
    <w:p w14:paraId="53ABA8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C026F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soldCount;</w:t>
      </w:r>
    </w:p>
    <w:p w14:paraId="074F31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089C3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613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getId()</w:t>
      </w:r>
    </w:p>
    <w:p w14:paraId="07C5D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7A2A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id;</w:t>
      </w:r>
    </w:p>
    <w:p w14:paraId="462B28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87A3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669A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static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getTotalSold() {</w:t>
      </w:r>
    </w:p>
    <w:p w14:paraId="253754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totalSold;</w:t>
      </w:r>
    </w:p>
    <w:p w14:paraId="04176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9FD46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1E031A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F014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HotDogStand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::totalSold = 0;</w:t>
      </w:r>
    </w:p>
    <w:p w14:paraId="57269B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A740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185E5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HotDogStand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s1(1, 0);</w:t>
      </w:r>
    </w:p>
    <w:p w14:paraId="398E45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HotDogStand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s2(2, 0);</w:t>
      </w:r>
    </w:p>
    <w:p w14:paraId="648B89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HotDogStand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s3(3, 0);</w:t>
      </w:r>
    </w:p>
    <w:p w14:paraId="7B9C20E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3CB93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3; i++)</w:t>
      </w:r>
    </w:p>
    <w:p w14:paraId="435E7B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s1.justSold();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Stand 1 sells 3</w:t>
      </w:r>
    </w:p>
    <w:p w14:paraId="7A07E0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5; i++) </w:t>
      </w:r>
    </w:p>
    <w:p w14:paraId="45C270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s2.justSold();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Stand 2 sells 5</w:t>
      </w:r>
    </w:p>
    <w:p w14:paraId="7F2EF7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2; i++) </w:t>
      </w:r>
    </w:p>
    <w:p w14:paraId="50817E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s3.justSold();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Stand 3 sells 2</w:t>
      </w:r>
    </w:p>
    <w:p w14:paraId="5A18D3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A419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"Stand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s1.getId()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sold: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s1.getSold()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8FCE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"Stand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s2.getId()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sold: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s2.getSold()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BF0F0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"Stand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s3.getId()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sold: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s3.getSold()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8FC01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sold by all stands: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HotDogStand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::getTotalSold()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A780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79C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1F41E2FA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5BCCEE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OUTPUT</w:t>
      </w:r>
    </w:p>
    <w:p w14:paraId="54FFFBA9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drawing>
          <wp:inline distT="0" distB="0" distL="114300" distR="114300">
            <wp:extent cx="3314700" cy="1266825"/>
            <wp:effectExtent l="0" t="0" r="7620" b="13335"/>
            <wp:docPr id="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01BD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QUESTION 3</w:t>
      </w:r>
    </w:p>
    <w:p w14:paraId="0B1422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3D2CF6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10FCE9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&lt;fstream&gt;</w:t>
      </w:r>
    </w:p>
    <w:p w14:paraId="3CEB0D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92BEB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C069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Struct for Student</w:t>
      </w:r>
    </w:p>
    <w:p w14:paraId="65175A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struct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Student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DCEC5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name;</w:t>
      </w:r>
    </w:p>
    <w:p w14:paraId="19E30F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cnic;</w:t>
      </w:r>
    </w:p>
    <w:p w14:paraId="5C55BF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gender;</w:t>
      </w:r>
    </w:p>
    <w:p w14:paraId="42972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cgpa;</w:t>
      </w:r>
    </w:p>
    <w:p w14:paraId="24C207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60F4345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05CD5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Class for Section</w:t>
      </w:r>
    </w:p>
    <w:p w14:paraId="28354E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51701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656AE0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Student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students[40];</w:t>
      </w:r>
    </w:p>
    <w:p w14:paraId="052CEA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studentCount;</w:t>
      </w:r>
    </w:p>
    <w:p w14:paraId="3E05CD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sectionName;</w:t>
      </w:r>
    </w:p>
    <w:p w14:paraId="0736DF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classTeacher;</w:t>
      </w:r>
    </w:p>
    <w:p w14:paraId="5678B0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739EE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B663A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Constructor</w:t>
      </w:r>
    </w:p>
    <w:p w14:paraId="3E3960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Section() {</w:t>
      </w:r>
    </w:p>
    <w:p w14:paraId="00158E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studentCount = 0;</w:t>
      </w:r>
    </w:p>
    <w:p w14:paraId="0172A2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sectionName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 Set"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9D847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classTeacher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"Not Set"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E802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8283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A6BD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Function to edit section attributes</w:t>
      </w:r>
    </w:p>
    <w:p w14:paraId="15AA1A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editSection() {</w:t>
      </w:r>
    </w:p>
    <w:p w14:paraId="27F440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Section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CED76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sectionName;</w:t>
      </w:r>
    </w:p>
    <w:p w14:paraId="2C7FEF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cin.ignore();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clear leftover newline</w:t>
      </w:r>
    </w:p>
    <w:p w14:paraId="405D17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Class Teacher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C5215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getline(cin, classTeacher);</w:t>
      </w:r>
    </w:p>
    <w:p w14:paraId="619C83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"Section updated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29CA1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A624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AFD0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Function to add a new student</w:t>
      </w:r>
    </w:p>
    <w:p w14:paraId="00D567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addStudent() {</w:t>
      </w:r>
    </w:p>
    <w:p w14:paraId="1DE0BC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(studentCount &gt;= 40) {</w:t>
      </w:r>
    </w:p>
    <w:p w14:paraId="7362CB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"Section is full. Cannot add more students."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044C6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FBF3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F114E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15DB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Student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newStudent;</w:t>
      </w:r>
    </w:p>
    <w:p w14:paraId="33D6C8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Student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7BEA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cin.ignore();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clear any leftover input</w:t>
      </w:r>
    </w:p>
    <w:p w14:paraId="2FE01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getline(cin, newStudent.name);</w:t>
      </w:r>
    </w:p>
    <w:p w14:paraId="3DD052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3BDE2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CNIC: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011AE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newStudent.cnic;</w:t>
      </w:r>
    </w:p>
    <w:p w14:paraId="41723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A8C8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Gender (M/F):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543BE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newStudent.gender;</w:t>
      </w:r>
    </w:p>
    <w:p w14:paraId="7109AF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2F1A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CGPA: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513FB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newStudent.cgpa;</w:t>
      </w:r>
    </w:p>
    <w:p w14:paraId="09A0E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96A6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students[studentCount]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newStudent;</w:t>
      </w:r>
    </w:p>
    <w:p w14:paraId="32BDFA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studentCount = studentCount + 1;</w:t>
      </w:r>
    </w:p>
    <w:p w14:paraId="27C2D1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5CDB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 added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21B2F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3F31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A0C1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Function to update a student</w:t>
      </w:r>
    </w:p>
    <w:p w14:paraId="044DD1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updateStudent() {</w:t>
      </w:r>
    </w:p>
    <w:p w14:paraId="7918D1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(studentCount == 0) {</w:t>
      </w:r>
    </w:p>
    <w:p w14:paraId="25FF2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students in this section"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C09B7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6491C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1FC2B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3C27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roll;</w:t>
      </w:r>
    </w:p>
    <w:p w14:paraId="4ED13A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student number to update (1 to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studentCount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"):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990D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roll;</w:t>
      </w:r>
    </w:p>
    <w:p w14:paraId="3D00D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6060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(roll &lt; 1 || roll &gt; studentCount) {</w:t>
      </w:r>
    </w:p>
    <w:p w14:paraId="277FE1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student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469D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AF1A0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0DE93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5294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index = roll - 1;</w:t>
      </w:r>
    </w:p>
    <w:p w14:paraId="61AE9A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9135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new 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5B1D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cin.ignore();</w:t>
      </w:r>
    </w:p>
    <w:p w14:paraId="2F10B7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getline(cin, students[index].name);</w:t>
      </w:r>
    </w:p>
    <w:p w14:paraId="168A72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69E2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new CNIC: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5EB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students[index].cnic;</w:t>
      </w:r>
    </w:p>
    <w:p w14:paraId="03013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76925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new Gender: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220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students[index].gender;</w:t>
      </w:r>
    </w:p>
    <w:p w14:paraId="228CC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49A1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new CGPA: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B135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students[index].cgpa;</w:t>
      </w:r>
    </w:p>
    <w:p w14:paraId="57FB24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359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 updated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CD72D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94A99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05362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Function to print list of students</w:t>
      </w:r>
    </w:p>
    <w:p w14:paraId="2ACCBF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printList() {</w:t>
      </w:r>
    </w:p>
    <w:p w14:paraId="23C4E7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"Section: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E36B9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"Class Teacher: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classTeacher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EDF84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Students: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studentCount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4115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7F517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(studentCount == 0) {</w:t>
      </w:r>
    </w:p>
    <w:p w14:paraId="604FEF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students in this section"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9C68C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A4801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A59E4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92F0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studentCount; i++) {</w:t>
      </w:r>
    </w:p>
    <w:p w14:paraId="45CE59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+ 1)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5762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"Name: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students[i].name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6DFD2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"CNIC: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students[i].cnic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85EFF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"Gender: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students[i].gender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D4815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"CGPA: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students[i].cgpa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EB741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841E2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EC985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416D3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section to binary file - fixed and simple</w:t>
      </w:r>
    </w:p>
    <w:p w14:paraId="3D3319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saveToFile(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F5AA4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section name</w:t>
      </w:r>
    </w:p>
    <w:p w14:paraId="0B589C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secName[50] = {0};</w:t>
      </w:r>
    </w:p>
    <w:p w14:paraId="25C8AB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5CE038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sectionName.length() &amp;&amp; i &lt; 49) {</w:t>
      </w:r>
    </w:p>
    <w:p w14:paraId="38B85C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secName[i] = sectionName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BFE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 = i + 1;</w:t>
      </w:r>
    </w:p>
    <w:p w14:paraId="2D6EF5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D6BF8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.write(secName, 50);</w:t>
      </w:r>
    </w:p>
    <w:p w14:paraId="54655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4FD7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class teacher</w:t>
      </w:r>
    </w:p>
    <w:p w14:paraId="5EFBF5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teacher[50] = {0};</w:t>
      </w:r>
    </w:p>
    <w:p w14:paraId="1684A5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 = 0;</w:t>
      </w:r>
    </w:p>
    <w:p w14:paraId="611A1F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classTeacher.length() &amp;&amp; i &lt; 49) {</w:t>
      </w:r>
    </w:p>
    <w:p w14:paraId="5A1684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teacher[i] = classTeacher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D8CC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 = i + 1;</w:t>
      </w:r>
    </w:p>
    <w:p w14:paraId="52DD35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52F4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.write(teacher, 50);</w:t>
      </w:r>
    </w:p>
    <w:p w14:paraId="223B18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367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student count</w:t>
      </w:r>
    </w:p>
    <w:p w14:paraId="1E978B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*)&amp;studentCount,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6E7AA0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B299A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all students</w:t>
      </w:r>
    </w:p>
    <w:p w14:paraId="4A03A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studentCount; j++) {</w:t>
      </w:r>
    </w:p>
    <w:p w14:paraId="3B4AAA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name</w:t>
      </w:r>
    </w:p>
    <w:p w14:paraId="008286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sName[50] = {0};</w:t>
      </w:r>
    </w:p>
    <w:p w14:paraId="45E32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 = 0;</w:t>
      </w:r>
    </w:p>
    <w:p w14:paraId="5EBCC4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students[j].name.length() &amp;&amp; i &lt; 49) {</w:t>
      </w:r>
    </w:p>
    <w:p w14:paraId="566092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sName[i] = students[j].name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9ACEF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 = i + 1;</w:t>
      </w:r>
    </w:p>
    <w:p w14:paraId="585E8C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6EAE5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.write(sName, 50);</w:t>
      </w:r>
    </w:p>
    <w:p w14:paraId="5B9D2E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7DC3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CNIC (smaller size)</w:t>
      </w:r>
    </w:p>
    <w:p w14:paraId="663F1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sCnic[20] = {0};</w:t>
      </w:r>
    </w:p>
    <w:p w14:paraId="75D753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 = 0;</w:t>
      </w:r>
    </w:p>
    <w:p w14:paraId="286AF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students[j].cnic.length() &amp;&amp; i &lt; 19) {</w:t>
      </w:r>
    </w:p>
    <w:p w14:paraId="35981A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sCnic[i] = students[j].cnic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E7174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 = i + 1;</w:t>
      </w:r>
    </w:p>
    <w:p w14:paraId="64A977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B31E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.write(sCnic, 20);</w:t>
      </w:r>
    </w:p>
    <w:p w14:paraId="4365B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7255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gender</w:t>
      </w:r>
    </w:p>
    <w:p w14:paraId="7B3C4A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sGender[10] = {0};</w:t>
      </w:r>
    </w:p>
    <w:p w14:paraId="37E74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 = 0;</w:t>
      </w:r>
    </w:p>
    <w:p w14:paraId="5B05C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students[j].gender.length() &amp;&amp; i &lt; 9) {</w:t>
      </w:r>
    </w:p>
    <w:p w14:paraId="3765C3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sGender[i] = students[j].gender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E107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i = i + 1;</w:t>
      </w:r>
    </w:p>
    <w:p w14:paraId="74326F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95D2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.write(sGender, 10);</w:t>
      </w:r>
    </w:p>
    <w:p w14:paraId="78C1D0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C61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CGPA</w:t>
      </w:r>
    </w:p>
    <w:p w14:paraId="627218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.write((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*)&amp;students[j].cgpa,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463D13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226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09A2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B470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Load section from binary file</w:t>
      </w:r>
    </w:p>
    <w:p w14:paraId="3704F0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loadFromFile(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278C2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secName[50] = {0};</w:t>
      </w:r>
    </w:p>
    <w:p w14:paraId="3D3011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.read(secName, 50);</w:t>
      </w:r>
    </w:p>
    <w:p w14:paraId="2EE6CE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sectionName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secName;</w:t>
      </w:r>
    </w:p>
    <w:p w14:paraId="4796C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3582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teacher[50] = {0};</w:t>
      </w:r>
    </w:p>
    <w:p w14:paraId="085BDB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.read(teacher, 50);</w:t>
      </w:r>
    </w:p>
    <w:p w14:paraId="195966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classTeacher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teacher;</w:t>
      </w:r>
    </w:p>
    <w:p w14:paraId="56F54D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C65E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*)&amp;studentCount,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133149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2ED5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 j &lt; studentCount; j++) {</w:t>
      </w:r>
    </w:p>
    <w:p w14:paraId="0B2F40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sName[50] = {0};</w:t>
      </w:r>
    </w:p>
    <w:p w14:paraId="378A8C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.read(sName, 50);</w:t>
      </w:r>
    </w:p>
    <w:p w14:paraId="451D4B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students[j].name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sName;</w:t>
      </w:r>
    </w:p>
    <w:p w14:paraId="289800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A059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sCnic[20] = {0};</w:t>
      </w:r>
    </w:p>
    <w:p w14:paraId="54C781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.read(sCnic, 20);</w:t>
      </w:r>
    </w:p>
    <w:p w14:paraId="279AC8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students[j].cnic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sCnic;</w:t>
      </w:r>
    </w:p>
    <w:p w14:paraId="7E7A38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AE3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sGender[10] = {0};</w:t>
      </w:r>
    </w:p>
    <w:p w14:paraId="663A92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.read(sGender, 10);</w:t>
      </w:r>
    </w:p>
    <w:p w14:paraId="0039E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students[j].gender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sGender;</w:t>
      </w:r>
    </w:p>
    <w:p w14:paraId="03664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8923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file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.read((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*)&amp;students[j].cgpa,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float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1CB7CB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A84F0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9E0C3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D9E26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getSectionName() {</w:t>
      </w:r>
    </w:p>
    <w:p w14:paraId="1E54D7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sectionName;</w:t>
      </w:r>
    </w:p>
    <w:p w14:paraId="00F486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D38DA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3E201C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7B0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294381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sections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D9EA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numSections = 0;</w:t>
      </w:r>
    </w:p>
    <w:p w14:paraId="66D57F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F201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Try to load data from file</w:t>
      </w:r>
    </w:p>
    <w:p w14:paraId="66D93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"studentdata.bin"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::binary);</w:t>
      </w:r>
    </w:p>
    <w:p w14:paraId="1E3A79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(inFile.is_open()) {</w:t>
      </w:r>
    </w:p>
    <w:p w14:paraId="447E4E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inFile.read((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*)&amp;numSections,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2A9A96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(numSections &gt; 0) {</w:t>
      </w:r>
    </w:p>
    <w:p w14:paraId="767F04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[numSections];</w:t>
      </w:r>
    </w:p>
    <w:p w14:paraId="33BF50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numSections; i++) {</w:t>
      </w:r>
    </w:p>
    <w:p w14:paraId="15C314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sections[i].loadFromFile(inFile);</w:t>
      </w:r>
    </w:p>
    <w:p w14:paraId="38A02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0EAB9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D75C2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inFile.close();</w:t>
      </w:r>
    </w:p>
    <w:p w14:paraId="422BB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loaded from file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E1D3B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D321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D1A18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previous data found. Starting fresh."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6A3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EC60A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16E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If no sections loaded, ask user how many to create</w:t>
      </w:r>
    </w:p>
    <w:p w14:paraId="51D35C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(numSections == 0) {</w:t>
      </w:r>
    </w:p>
    <w:p w14:paraId="4E426B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number of sections you want to create: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6282E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numSections;</w:t>
      </w:r>
    </w:p>
    <w:p w14:paraId="153B35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(numSections &gt; 0) {</w:t>
      </w:r>
    </w:p>
    <w:p w14:paraId="5C0E28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[numSections];</w:t>
      </w:r>
    </w:p>
    <w:p w14:paraId="69807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4B8E0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ECE59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6F9E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4E3C5C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sectionIndex;</w:t>
      </w:r>
    </w:p>
    <w:p w14:paraId="7F6313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7D8F9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6D68CB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"\n=== Student Database Menu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07679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"1. Edit Section Attributes"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1AF96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"2. Add Student in a section"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2C4ED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"3. Update Student of a section"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07E17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"4. Print List of Students of a section"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84EE5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"5. Print List of Sections"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31DE5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"6. Exit"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39597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your choice: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BF2A7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313540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6B16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&gt;= 1 &amp;&amp; choice &lt;= 5) {</w:t>
      </w:r>
    </w:p>
    <w:p w14:paraId="4EEE55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(numSections == 0) {</w:t>
      </w:r>
    </w:p>
    <w:p w14:paraId="0B8E73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 sections created yet!"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A8D8D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11C0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128FA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57B4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"Available Sections:"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76D49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numSections; i++) {</w:t>
      </w:r>
    </w:p>
    <w:p w14:paraId="4CE5C0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+ 1)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".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sections[i].getSectionName()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831FD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7137E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AFE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"Enter section number: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C76E2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sectionIndex;</w:t>
      </w:r>
    </w:p>
    <w:p w14:paraId="2A1911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sectionIndex = sectionIndex - 1;</w:t>
      </w:r>
    </w:p>
    <w:p w14:paraId="1ECDF0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C4266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(sectionIndex &lt; 0 || sectionIndex &gt;= numSections) {</w:t>
      </w:r>
    </w:p>
    <w:p w14:paraId="1603B6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section number"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F7999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continue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D153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81AE5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AC8E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66328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1) {</w:t>
      </w:r>
    </w:p>
    <w:p w14:paraId="7529AD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sections[sectionIndex].editSection();</w:t>
      </w:r>
    </w:p>
    <w:p w14:paraId="51A575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309C2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2) {</w:t>
      </w:r>
    </w:p>
    <w:p w14:paraId="1B7006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sections[sectionIndex].addStudent();</w:t>
      </w:r>
    </w:p>
    <w:p w14:paraId="41468D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79CC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3) {</w:t>
      </w:r>
    </w:p>
    <w:p w14:paraId="5B92AD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sections[sectionIndex].updateStudent();</w:t>
      </w:r>
    </w:p>
    <w:p w14:paraId="73F95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C7309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4) {</w:t>
      </w:r>
    </w:p>
    <w:p w14:paraId="3E2977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sections[sectionIndex].printList();</w:t>
      </w:r>
    </w:p>
    <w:p w14:paraId="11D3F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bookmarkStart w:id="0" w:name="_GoBack"/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bookmarkEnd w:id="0"/>
    <w:p w14:paraId="497DAD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5) {</w:t>
      </w:r>
    </w:p>
    <w:p w14:paraId="5DCF0F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"\nList of All Sections:"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77B92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numSections; i++) {</w:t>
      </w:r>
    </w:p>
    <w:p w14:paraId="71392D7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+ 1)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".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sections[i].getSectionName()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4D091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5AAFF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25EE3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6)</w:t>
      </w:r>
    </w:p>
    <w:p w14:paraId="629D50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A16F2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Save data to file with error check</w:t>
      </w:r>
    </w:p>
    <w:p w14:paraId="1019DA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ofstream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outFile(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"studentdata.bin"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ios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::binary);</w:t>
      </w:r>
    </w:p>
    <w:p w14:paraId="079AA7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(outFile.is_open()) {</w:t>
      </w:r>
    </w:p>
    <w:p w14:paraId="6A4D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outFile.write((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*)&amp;numSections,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sizeof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61C800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numSections; i++) {</w:t>
      </w:r>
    </w:p>
    <w:p w14:paraId="3B1B73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sections[i].saveToFile(outFile);</w:t>
      </w:r>
    </w:p>
    <w:p w14:paraId="034980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67123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outFile.close();</w:t>
      </w:r>
    </w:p>
    <w:p w14:paraId="3CF342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"All data saved to file successfully"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7EE42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176A5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47E2B1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"Error: Could not open file for saving!"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93A52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AC2F8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E428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8697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!= 6);</w:t>
      </w:r>
    </w:p>
    <w:p w14:paraId="56B75A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Delete memory at the end</w:t>
      </w:r>
    </w:p>
    <w:p w14:paraId="03095F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(sections !=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027ECD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sections;</w:t>
      </w:r>
    </w:p>
    <w:p w14:paraId="188176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sections = 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AC3F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F0FBF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"Program ended. Memory cleaned."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63FAC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3149757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OUTPUT</w:t>
      </w:r>
    </w:p>
    <w:p w14:paraId="02728977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  <w:r>
        <w:rPr>
          <w:rFonts w:hint="default"/>
          <w:lang w:val="en-US"/>
        </w:rPr>
        <w:t xml:space="preserve"> </w:t>
      </w:r>
    </w:p>
    <w:p w14:paraId="4886BC2C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  <w:r>
        <w:drawing>
          <wp:inline distT="0" distB="0" distL="114300" distR="114300">
            <wp:extent cx="3940810" cy="1893570"/>
            <wp:effectExtent l="0" t="0" r="6350" b="11430"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8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9400" cy="2162175"/>
            <wp:effectExtent l="0" t="0" r="0" b="1905"/>
            <wp:docPr id="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2773045" cy="2156460"/>
            <wp:effectExtent l="0" t="0" r="635" b="7620"/>
            <wp:docPr id="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3045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E7D0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3962400" cy="1143000"/>
            <wp:effectExtent l="0" t="0" r="0" b="0"/>
            <wp:docPr id="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FBFCA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</w:p>
    <w:p w14:paraId="553F851B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  <w:rPr>
          <w:rFonts w:hint="default"/>
          <w:lang w:val="en-US" w:eastAsia="zh-CN"/>
        </w:rPr>
      </w:pPr>
    </w:p>
    <w:p w14:paraId="0CEAF1BC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QUESTION 4</w:t>
      </w:r>
    </w:p>
    <w:p w14:paraId="501AF0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&lt;iostream&gt;</w:t>
      </w:r>
    </w:p>
    <w:p w14:paraId="562457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01B833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Tollbooth class to track cars and cash collected</w:t>
      </w:r>
    </w:p>
    <w:p w14:paraId="7BB86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tollbooth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7E8E0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49B13A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unsigned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totalCars;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total cars passed</w:t>
      </w:r>
    </w:p>
    <w:p w14:paraId="369428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double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totalCash;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total money collected</w:t>
      </w:r>
    </w:p>
    <w:p w14:paraId="34E78E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D5B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59A68D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Constructor - initialize both to 0</w:t>
      </w:r>
    </w:p>
    <w:p w14:paraId="02345B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tollbooth() {</w:t>
      </w:r>
    </w:p>
    <w:p w14:paraId="68698E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totalCars = 0;</w:t>
      </w:r>
    </w:p>
    <w:p w14:paraId="29A888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totalCash = 0.0;</w:t>
      </w:r>
    </w:p>
    <w:p w14:paraId="2C41E5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34B49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A190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Car paid 50 rupees</w:t>
      </w:r>
    </w:p>
    <w:p w14:paraId="22FB4C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payingCar() {</w:t>
      </w:r>
    </w:p>
    <w:p w14:paraId="1D7A74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totalCars++;</w:t>
      </w:r>
    </w:p>
    <w:p w14:paraId="030DA5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totalCash += 50;</w:t>
      </w:r>
    </w:p>
    <w:p w14:paraId="6B4D4BC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3DC1E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ED6F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Car passed without paying</w:t>
      </w:r>
    </w:p>
    <w:p w14:paraId="005A53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noPayCar() {</w:t>
      </w:r>
    </w:p>
    <w:p w14:paraId="484D1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totalCars++;</w:t>
      </w:r>
    </w:p>
    <w:p w14:paraId="58D6D4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A0DCA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7779D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Display totals (const - doesn't modify data)</w:t>
      </w:r>
    </w:p>
    <w:p w14:paraId="26995C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</w:p>
    <w:p w14:paraId="7611DF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2C972B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Cars 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totalCars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89F47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"Total Cash 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totalCash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rupees"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481164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97741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5FD3F6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4032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35997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tollbooth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booth;</w:t>
      </w:r>
    </w:p>
    <w:p w14:paraId="478A1C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char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E76FE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F427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 Tollbooth System 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4329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 - Paying car"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6580A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 - Non-paying car"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7FAF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 - Display totals"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7D35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"Q - Quit"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88031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2E51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055A6B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"\nEnter choice: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781E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choice;</w:t>
      </w:r>
    </w:p>
    <w:p w14:paraId="163839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893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'P'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'p'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5DB9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booth.payingCar();</w:t>
      </w:r>
    </w:p>
    <w:p w14:paraId="6EF799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"Paying car counted."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E847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E3661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6498B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booth.noPayCar();</w:t>
      </w:r>
    </w:p>
    <w:p w14:paraId="2B0A28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"Non-paying car counted."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D9F49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DDAD0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'D'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'd'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2350F2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booth.display();</w:t>
      </w:r>
    </w:p>
    <w:p w14:paraId="469F36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D9EF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'Q'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|| choice ==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'q'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47F4F1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"Final Report:"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2FB40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booth.display();</w:t>
      </w:r>
    </w:p>
    <w:p w14:paraId="24ADA1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3DBB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701D18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"Invalid choice."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CC248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8EBD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7F25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(choice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'Q'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&amp;&amp; choice !=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'q'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AC661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577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9A91ADA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EF97FB0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OUTPUT</w:t>
      </w:r>
    </w:p>
    <w:p w14:paraId="37345E9B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</w:pPr>
      <w:r>
        <w:drawing>
          <wp:inline distT="0" distB="0" distL="114300" distR="114300">
            <wp:extent cx="2895600" cy="1504950"/>
            <wp:effectExtent l="0" t="0" r="0" b="3810"/>
            <wp:docPr id="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</w:t>
      </w:r>
      <w:r>
        <w:drawing>
          <wp:inline distT="0" distB="0" distL="114300" distR="114300">
            <wp:extent cx="2614930" cy="1543050"/>
            <wp:effectExtent l="0" t="0" r="6350" b="11430"/>
            <wp:docPr id="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1493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AD4B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314575" cy="1362075"/>
            <wp:effectExtent l="0" t="0" r="1905" b="9525"/>
            <wp:docPr id="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c        </w:t>
      </w:r>
      <w:r>
        <w:drawing>
          <wp:inline distT="0" distB="0" distL="114300" distR="114300">
            <wp:extent cx="2886075" cy="1562100"/>
            <wp:effectExtent l="0" t="0" r="9525" b="7620"/>
            <wp:docPr id="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79E1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QUESTION 5</w:t>
      </w:r>
    </w:p>
    <w:p w14:paraId="13CC94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D2667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213253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3E5A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2F1D0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169571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hours;</w:t>
      </w:r>
    </w:p>
    <w:p w14:paraId="52A581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minutes;</w:t>
      </w:r>
    </w:p>
    <w:p w14:paraId="3F2E889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seconds;</w:t>
      </w:r>
    </w:p>
    <w:p w14:paraId="26315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0FD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:</w:t>
      </w:r>
    </w:p>
    <w:p w14:paraId="039193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Default constructor </w:t>
      </w:r>
    </w:p>
    <w:p w14:paraId="078DE6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Time() {</w:t>
      </w:r>
    </w:p>
    <w:p w14:paraId="3C27B3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hours = 0;</w:t>
      </w:r>
    </w:p>
    <w:p w14:paraId="099AC0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minutes = 0;</w:t>
      </w:r>
    </w:p>
    <w:p w14:paraId="388DD7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seconds = 0;</w:t>
      </w:r>
    </w:p>
    <w:p w14:paraId="4E23B3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67FD97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704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// Parameterized constructor </w:t>
      </w:r>
    </w:p>
    <w:p w14:paraId="1BEF08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Time(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 {</w:t>
      </w:r>
    </w:p>
    <w:p w14:paraId="1B34F0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hours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4B49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minutes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845C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seconds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9E8CE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9F13C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E3F3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Display in HH:MM:SS format</w:t>
      </w:r>
    </w:p>
    <w:p w14:paraId="72A57E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display()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{</w:t>
      </w:r>
    </w:p>
    <w:p w14:paraId="100BF0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(hours &lt; 10)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AFB8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hours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0CB4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(minutes &lt; 10)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71C93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minutes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7EE4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(seconds &lt; 10)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"0"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9D171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seconds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688D4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EBF2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D6DD9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Adding two Time objects and store result in calling object</w:t>
      </w:r>
    </w:p>
    <w:p w14:paraId="2558C8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addTime(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AC159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992F1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totalSeconds =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.hours * 3600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.minutes * 60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t1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.seconds)</w:t>
      </w:r>
    </w:p>
    <w:p w14:paraId="5C867C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+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.hours * 3600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.minutes * 60 +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t2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.seconds);</w:t>
      </w:r>
    </w:p>
    <w:p w14:paraId="15F9AC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AE39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hours = totalSeconds / 3600;</w:t>
      </w:r>
    </w:p>
    <w:p w14:paraId="615FFA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totalSeconds = totalSeconds % 3600;</w:t>
      </w:r>
    </w:p>
    <w:p w14:paraId="68A6D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minutes = totalSeconds / 60;</w:t>
      </w:r>
    </w:p>
    <w:p w14:paraId="1CEAE4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seconds = totalSeconds % 60;</w:t>
      </w:r>
    </w:p>
    <w:p w14:paraId="4AB4A2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842D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};</w:t>
      </w:r>
    </w:p>
    <w:p w14:paraId="24EA30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68CC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</w:t>
      </w:r>
    </w:p>
    <w:p w14:paraId="7A8FF1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0AEA6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t1(5, 45, 30);</w:t>
      </w:r>
    </w:p>
    <w:p w14:paraId="5A720D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t2(6, 20, 45);</w:t>
      </w:r>
    </w:p>
    <w:p w14:paraId="182ECF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Time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t3;</w:t>
      </w:r>
    </w:p>
    <w:p w14:paraId="6A8816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35FF0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t3.addTime(t1, t2);</w:t>
      </w:r>
    </w:p>
    <w:p w14:paraId="54D767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5568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"Time 1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FE8BC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t1.display();</w:t>
      </w:r>
    </w:p>
    <w:p w14:paraId="39F064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"Time 2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F2560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t2.display();</w:t>
      </w:r>
    </w:p>
    <w:p w14:paraId="135245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"Sum    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BE18B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t3.display();</w:t>
      </w:r>
    </w:p>
    <w:p w14:paraId="3EA726C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FA20D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8A914B7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0597D3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  <w:t>OUTPUT</w:t>
      </w:r>
    </w:p>
    <w:p w14:paraId="48158DAF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color w:val="002060"/>
          <w:sz w:val="56"/>
          <w:szCs w:val="56"/>
          <w:u w:val="thick"/>
          <w:lang w:val="en-US" w:eastAsia="zh-CN"/>
        </w:rPr>
      </w:pPr>
      <w:r>
        <w:drawing>
          <wp:inline distT="0" distB="0" distL="114300" distR="114300">
            <wp:extent cx="2581275" cy="1000125"/>
            <wp:effectExtent l="0" t="0" r="9525" b="5715"/>
            <wp:docPr id="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5169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default" w:ascii="Arial Black" w:hAnsi="Arial Black" w:cs="Arial Black"/>
          <w:lang w:val="en-US" w:eastAsia="zh-CN"/>
        </w:rPr>
      </w:pPr>
    </w:p>
    <w:p w14:paraId="0E7D439F">
      <w:pPr>
        <w:widowControl w:val="0"/>
        <w:pBdr>
          <w:top w:val="none" w:color="auto" w:sz="0" w:space="1"/>
          <w:left w:val="single" w:color="auto" w:sz="4" w:space="4"/>
          <w:bottom w:val="none" w:color="auto" w:sz="0" w:space="1"/>
          <w:right w:val="single" w:color="auto" w:sz="4" w:space="4"/>
          <w:between w:val="none" w:color="auto" w:sz="0" w:space="0"/>
        </w:pBdr>
        <w:jc w:val="center"/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ascii="SimSun" w:hAnsi="SimSun" w:eastAsia="SimSun" w:cs="SimSu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911860</wp:posOffset>
                </wp:positionH>
                <wp:positionV relativeFrom="paragraph">
                  <wp:posOffset>572135</wp:posOffset>
                </wp:positionV>
                <wp:extent cx="4551680" cy="548005"/>
                <wp:effectExtent l="0" t="0" r="0" b="0"/>
                <wp:wrapNone/>
                <wp:docPr id="311" name="文本框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1680" cy="548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6AF2B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40" w:lineRule="exact"/>
                              <w:jc w:val="center"/>
                              <w:textAlignment w:val="auto"/>
                              <w:rPr>
                                <w:rFonts w:hint="default" w:ascii="Roboto" w:hAnsi="Roboto" w:eastAsia="Microsoft YaHei" w:cs="Roboto"/>
                                <w:color w:val="01B68C"/>
                                <w:sz w:val="44"/>
                                <w:szCs w:val="44"/>
                                <w:u w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1" o:spid="_x0000_s1026" o:spt="202" type="#_x0000_t202" style="position:absolute;left:0pt;margin-left:71.8pt;margin-top:45.05pt;height:43.15pt;width:358.4pt;z-index:251674624;mso-width-relative:page;mso-height-relative:page;" filled="f" stroked="f" coordsize="21600,21600" o:gfxdata="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eAnhD2gAAAAoBAAAPAAAAAAAAAAEAIAAA&#10;ACIAAABkcnMvZG93bnJldi54bWxQSwECFAAUAAAACACHTuJAlh/AUUMCAAB4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6AF2B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40" w:lineRule="exact"/>
                        <w:jc w:val="center"/>
                        <w:textAlignment w:val="auto"/>
                        <w:rPr>
                          <w:rFonts w:hint="default" w:ascii="Roboto" w:hAnsi="Roboto" w:eastAsia="Microsoft YaHei" w:cs="Roboto"/>
                          <w:color w:val="01B68C"/>
                          <w:sz w:val="44"/>
                          <w:szCs w:val="44"/>
                          <w:u w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236855</wp:posOffset>
                </wp:positionV>
                <wp:extent cx="705485" cy="523875"/>
                <wp:effectExtent l="0" t="0" r="0" b="0"/>
                <wp:wrapNone/>
                <wp:docPr id="312" name="文本框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7DF44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40" w:lineRule="exact"/>
                              <w:jc w:val="center"/>
                              <w:textAlignment w:val="auto"/>
                              <w:rPr>
                                <w:rFonts w:hint="default" w:ascii="Roboto" w:hAnsi="Roboto" w:eastAsia="Microsoft YaHei" w:cs="Roboto"/>
                                <w:b/>
                                <w:bCs/>
                                <w:color w:val="FFFFFF" w:themeColor="background1"/>
                                <w:sz w:val="70"/>
                                <w:szCs w:val="70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Roboto" w:hAnsi="Roboto" w:eastAsia="Microsoft YaHei" w:cs="Roboto"/>
                                <w:b/>
                                <w:bCs/>
                                <w:color w:val="FFFFFF" w:themeColor="background1"/>
                                <w:sz w:val="70"/>
                                <w:szCs w:val="7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2" o:spid="_x0000_s1026" o:spt="202" type="#_x0000_t202" style="position:absolute;left:0pt;margin-left:-12.45pt;margin-top:18.65pt;height:41.25pt;width:55.55pt;z-index:251676672;mso-width-relative:page;mso-height-relative:page;" filled="f" stroked="f" coordsize="21600,21600" o:gfxdata="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D3frbbAAAACQEAAA8AAAAAAAAAAQAg&#10;AAAAIgAAAGRycy9kb3ducmV2LnhtbFBLAQIUABQAAAAIAIdO4kBme2YI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DF447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40" w:lineRule="exact"/>
                        <w:jc w:val="center"/>
                        <w:textAlignment w:val="auto"/>
                        <w:rPr>
                          <w:rFonts w:hint="default" w:ascii="Roboto" w:hAnsi="Roboto" w:eastAsia="Microsoft YaHei" w:cs="Roboto"/>
                          <w:b/>
                          <w:bCs/>
                          <w:color w:val="FFFFFF" w:themeColor="background1"/>
                          <w:sz w:val="70"/>
                          <w:szCs w:val="70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Roboto" w:hAnsi="Roboto" w:eastAsia="Microsoft YaHei" w:cs="Roboto"/>
                          <w:b/>
                          <w:bCs/>
                          <w:color w:val="FFFFFF" w:themeColor="background1"/>
                          <w:sz w:val="70"/>
                          <w:szCs w:val="70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2151380</wp:posOffset>
                </wp:positionV>
                <wp:extent cx="5533390" cy="6052185"/>
                <wp:effectExtent l="0" t="0" r="0" b="0"/>
                <wp:wrapNone/>
                <wp:docPr id="330" name="文本框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390" cy="605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B8A83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jc w:val="left"/>
                              <w:textAlignment w:val="auto"/>
                              <w:rPr>
                                <w:rFonts w:hint="default" w:ascii="Roboto" w:hAnsi="Roboto" w:eastAsia="Microsoft YaHei" w:cs="Roboto"/>
                                <w:color w:val="000000" w:themeColor="text1"/>
                                <w:sz w:val="26"/>
                                <w:szCs w:val="26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0" o:spid="_x0000_s1026" o:spt="202" type="#_x0000_t202" style="position:absolute;left:0pt;margin-left:-4.95pt;margin-top:169.4pt;height:476.55pt;width:435.7pt;z-index:251675648;mso-width-relative:page;mso-height-relative:page;" filled="f" stroked="f" coordsize="21600,21600" o:gfxdata="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vyrNncAAAACwEAAA8AAAAAAAAAAQAg&#10;AAAAIgAAAGRycy9kb3ducmV2LnhtbFBLAQIUABQAAAAIAIdO4kDBStNKQwIAAHk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B8A83A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jc w:val="left"/>
                        <w:textAlignment w:val="auto"/>
                        <w:rPr>
                          <w:rFonts w:hint="default" w:ascii="Roboto" w:hAnsi="Roboto" w:eastAsia="Microsoft YaHei" w:cs="Roboto"/>
                          <w:color w:val="000000" w:themeColor="text1"/>
                          <w:sz w:val="26"/>
                          <w:szCs w:val="26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kern w:val="0"/>
          <w:sz w:val="24"/>
          <w:highlight w:val="re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-158115</wp:posOffset>
                </wp:positionH>
                <wp:positionV relativeFrom="paragraph">
                  <wp:posOffset>236855</wp:posOffset>
                </wp:positionV>
                <wp:extent cx="705485" cy="523875"/>
                <wp:effectExtent l="0" t="0" r="0" b="0"/>
                <wp:wrapNone/>
                <wp:docPr id="334" name="文本框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8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529EEA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640" w:lineRule="exact"/>
                              <w:jc w:val="both"/>
                              <w:textAlignment w:val="auto"/>
                              <w:rPr>
                                <w:rFonts w:hint="default" w:ascii="Roboto" w:hAnsi="Roboto" w:eastAsia="Microsoft YaHei" w:cs="Roboto"/>
                                <w:b/>
                                <w:bCs/>
                                <w:color w:val="FFFFFF" w:themeColor="background1"/>
                                <w:sz w:val="70"/>
                                <w:szCs w:val="70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4" o:spid="_x0000_s1026" o:spt="202" type="#_x0000_t202" style="position:absolute;left:0pt;margin-left:-12.45pt;margin-top:18.65pt;height:41.25pt;width:55.55pt;z-index:251678720;mso-width-relative:page;mso-height-relative:page;" filled="f" stroked="f" coordsize="21600,21600" o:gfxdata="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D3frbbAAAACQEAAA8AAAAAAAAAAQAg&#10;AAAAIgAAAGRycy9kb3ducmV2LnhtbFBLAQIUABQAAAAIAIdO4kAmNTKKRAIAAHc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29EEA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640" w:lineRule="exact"/>
                        <w:jc w:val="both"/>
                        <w:textAlignment w:val="auto"/>
                        <w:rPr>
                          <w:rFonts w:hint="default" w:ascii="Roboto" w:hAnsi="Roboto" w:eastAsia="Microsoft YaHei" w:cs="Roboto"/>
                          <w:b/>
                          <w:bCs/>
                          <w:color w:val="FFFFFF" w:themeColor="background1"/>
                          <w:sz w:val="70"/>
                          <w:szCs w:val="70"/>
                          <w:u w:val="none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kern w:val="0"/>
          <w:sz w:val="24"/>
          <w:highlight w:val="re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-62865</wp:posOffset>
                </wp:positionH>
                <wp:positionV relativeFrom="paragraph">
                  <wp:posOffset>2151380</wp:posOffset>
                </wp:positionV>
                <wp:extent cx="5533390" cy="6052185"/>
                <wp:effectExtent l="0" t="0" r="0" b="0"/>
                <wp:wrapNone/>
                <wp:docPr id="352" name="文本框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390" cy="6052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36FFF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440" w:lineRule="exact"/>
                              <w:jc w:val="left"/>
                              <w:textAlignment w:val="auto"/>
                              <w:rPr>
                                <w:rFonts w:hint="default" w:ascii="Roboto" w:hAnsi="Roboto" w:eastAsia="Microsoft YaHei" w:cs="Roboto"/>
                                <w:color w:val="000000" w:themeColor="text1"/>
                                <w:sz w:val="26"/>
                                <w:szCs w:val="26"/>
                                <w:u w:val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2" o:spid="_x0000_s1026" o:spt="202" type="#_x0000_t202" style="position:absolute;left:0pt;margin-left:-4.95pt;margin-top:169.4pt;height:476.55pt;width:435.7pt;z-index:251677696;mso-width-relative:page;mso-height-relative:page;" filled="f" stroked="f" coordsize="21600,21600" o:gfxdata="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L8qzZ3AAAAAsBAAAPAAAAAAAAAAEA&#10;IAAAACIAAABkcnMvZG93bnJldi54bWxQSwECFAAUAAAACACHTuJAT1VyHkQCAAB5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B36FFFC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440" w:lineRule="exact"/>
                        <w:jc w:val="left"/>
                        <w:textAlignment w:val="auto"/>
                        <w:rPr>
                          <w:rFonts w:hint="default" w:ascii="Roboto" w:hAnsi="Roboto" w:eastAsia="Microsoft YaHei" w:cs="Roboto"/>
                          <w:color w:val="000000" w:themeColor="text1"/>
                          <w:sz w:val="26"/>
                          <w:szCs w:val="26"/>
                          <w:u w:val="none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footerReference r:id="rId3" w:type="default"/>
      <w:pgSz w:w="11906" w:h="16838"/>
      <w:pgMar w:top="1440" w:right="792" w:bottom="1440" w:left="792" w:header="851" w:footer="992" w:gutter="0"/>
      <w:pgBorders w:display="notFirstPage">
        <w:top w:val="none" w:sz="0" w:space="0"/>
        <w:left w:val="thinThickMediumGap" w:color="1FA785" w:sz="36" w:space="4"/>
        <w:bottom w:val="none" w:sz="0" w:space="0"/>
        <w:right w:val="thinThickMediumGap" w:color="1FA785" w:sz="36" w:space="4"/>
      </w:pgBorders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中宋">
    <w:altName w:val="SimSun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0" w:usb3="00000000" w:csb0="2000019F" w:csb1="4F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81A0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5" name="文本框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A55F6B"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sT65QzAgAAYwQAAA4AAABkcnMvZTJvRG9jLnhtbK1UzY7TMBC+I/EO&#10;lu80adEu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r65ok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2lvX7Or+AjrP&#10;srDRD5bHNFFIb5f7ADGTxlGgXpWzbui9VKXznMTm/nOf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sT65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A55F6B"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B5C6E3A"/>
    <w:rsid w:val="13657FB4"/>
    <w:rsid w:val="14390D66"/>
    <w:rsid w:val="15202130"/>
    <w:rsid w:val="1CB97998"/>
    <w:rsid w:val="35E73CBC"/>
    <w:rsid w:val="4E7E6303"/>
    <w:rsid w:val="576C61A8"/>
    <w:rsid w:val="60F503ED"/>
    <w:rsid w:val="64416599"/>
    <w:rsid w:val="660E5428"/>
    <w:rsid w:val="71EC1FF6"/>
    <w:rsid w:val="731A38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My Collection of Writings.docx</Template>
  <Pages>22</Pages>
  <Words>1011</Words>
  <Characters>4683</Characters>
  <Lines>0</Lines>
  <Paragraphs>0</Paragraphs>
  <TotalTime>327</TotalTime>
  <ScaleCrop>false</ScaleCrop>
  <LinksUpToDate>false</LinksUpToDate>
  <CharactersWithSpaces>7308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2026-02-05T12:59:00Z</dcterms:created>
  <dc:creator>WPS_1715929158</dc:creator>
  <cp:lastModifiedBy>WPS_1715929158</cp:lastModifiedBy>
  <dcterms:modified xsi:type="dcterms:W3CDTF">2026-03-27T10:55:54Z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BC06CA3098004E5CB828471F95E61695_13</vt:lpwstr>
  </property>
  <property fmtid="{D5CDD505-2E9C-101B-9397-08002B2CF9AE}" pid="4" name="KSOTemplateDocerSaveRecord">
    <vt:lpwstr>eyJoZGlkIjoiNjMwMjE1NDRlNmNhOTY0OWUxNzQ5YTRlNjBmMmZlZDMiLCJ1c2VySWQiOiI4ODEzODExODE2NTQ5In0=</vt:lpwstr>
  </property>
</Properties>
</file>